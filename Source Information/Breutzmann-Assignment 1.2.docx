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599F5A" w14:textId="5E481396" w:rsidR="00B54BB0" w:rsidRDefault="00000A66" w:rsidP="00000A66">
      <w:pPr>
        <w:pStyle w:val="Heading1"/>
        <w:jc w:val="center"/>
      </w:pPr>
      <w:r>
        <w:t xml:space="preserve">Assignment </w:t>
      </w:r>
      <w:r w:rsidR="00DC4563">
        <w:t>1.2</w:t>
      </w:r>
    </w:p>
    <w:p w14:paraId="51AB0DA8" w14:textId="411DDE83" w:rsidR="00DC4563" w:rsidRPr="00DC4563" w:rsidRDefault="00DC4563" w:rsidP="00DC4563">
      <w:pPr>
        <w:pStyle w:val="Heading2"/>
        <w:jc w:val="center"/>
      </w:pPr>
      <w:r>
        <w:t>User Persona</w:t>
      </w:r>
    </w:p>
    <w:p w14:paraId="29431497" w14:textId="02787C42" w:rsidR="002E4DF3" w:rsidRDefault="00DC4563" w:rsidP="00E024DE">
      <w:pPr>
        <w:jc w:val="center"/>
      </w:pPr>
      <w:r>
        <w:rPr>
          <w:noProof/>
        </w:rPr>
        <w:drawing>
          <wp:inline distT="0" distB="0" distL="0" distR="0" wp14:anchorId="6343A686" wp14:editId="29A77AE1">
            <wp:extent cx="5943600" cy="3343275"/>
            <wp:effectExtent l="0" t="0" r="0" b="0"/>
            <wp:docPr id="142639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91475" name="Picture 14263914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500D" w14:textId="78C04ADE" w:rsidR="00DC4563" w:rsidRDefault="00DC4563" w:rsidP="00DC4563">
      <w:pPr>
        <w:pStyle w:val="Heading2"/>
        <w:jc w:val="center"/>
      </w:pPr>
      <w:r>
        <w:t>User Stories</w:t>
      </w:r>
    </w:p>
    <w:p w14:paraId="545A7C02" w14:textId="05338D85" w:rsidR="00DC4563" w:rsidRDefault="00DC4563" w:rsidP="00DC4563">
      <w:pPr>
        <w:pStyle w:val="ListParagraph"/>
        <w:numPr>
          <w:ilvl w:val="0"/>
          <w:numId w:val="1"/>
        </w:numPr>
      </w:pPr>
      <w:r>
        <w:t xml:space="preserve">As a winter dock guest, I want to reserve a dock slip for a full </w:t>
      </w:r>
      <w:r w:rsidR="009056DB">
        <w:t>3–4-month</w:t>
      </w:r>
      <w:r>
        <w:t xml:space="preserve"> block in one transaction, so I don’t have to re-book or risk losing my spot month to month.</w:t>
      </w:r>
    </w:p>
    <w:p w14:paraId="6B6DC660" w14:textId="2517B7F6" w:rsidR="00DC4563" w:rsidRDefault="00DC4563" w:rsidP="00DC4563">
      <w:pPr>
        <w:pStyle w:val="ListParagraph"/>
        <w:numPr>
          <w:ilvl w:val="0"/>
          <w:numId w:val="1"/>
        </w:numPr>
      </w:pPr>
      <w:r>
        <w:t xml:space="preserve">As a guest who is older, I would prefer to select a dock slip that is closer to the </w:t>
      </w:r>
      <w:r w:rsidR="009056DB">
        <w:t>shore,</w:t>
      </w:r>
      <w:r>
        <w:t xml:space="preserve"> so I don’t have to haul my equipment as far when I take it to and from the lodge.</w:t>
      </w:r>
    </w:p>
    <w:p w14:paraId="79F270D3" w14:textId="27DF9600" w:rsidR="00DC4563" w:rsidRDefault="00DC4563" w:rsidP="00DC4563">
      <w:pPr>
        <w:pStyle w:val="ListParagraph"/>
        <w:numPr>
          <w:ilvl w:val="0"/>
          <w:numId w:val="1"/>
        </w:numPr>
      </w:pPr>
      <w:r>
        <w:t xml:space="preserve">As a long-term slip holder, I would like clear, upfront pricing for </w:t>
      </w:r>
      <w:r>
        <w:rPr>
          <w:kern w:val="0"/>
          <w14:ligatures w14:val="none"/>
        </w:rPr>
        <w:t>a multi-month stay, including any seasonal or long-term discounts, so that I can budget</w:t>
      </w:r>
      <w:r>
        <w:t xml:space="preserve"> for the winter without surprise fees.</w:t>
      </w:r>
    </w:p>
    <w:p w14:paraId="20F6E92D" w14:textId="57072462" w:rsidR="00DC4563" w:rsidRDefault="00DC4563" w:rsidP="00DC4563">
      <w:pPr>
        <w:pStyle w:val="ListParagraph"/>
        <w:numPr>
          <w:ilvl w:val="0"/>
          <w:numId w:val="1"/>
        </w:numPr>
      </w:pPr>
      <w:r>
        <w:t>As a boat owner staying through long periods of time, I want information on what happens during inclement weather, such as procedures, safety, and insurance information.</w:t>
      </w:r>
    </w:p>
    <w:p w14:paraId="7B40C8BC" w14:textId="2A60ECDE" w:rsidR="006A2749" w:rsidRDefault="00DC4563" w:rsidP="006A2749">
      <w:pPr>
        <w:pStyle w:val="ListParagraph"/>
        <w:numPr>
          <w:ilvl w:val="0"/>
          <w:numId w:val="1"/>
        </w:numPr>
      </w:pPr>
      <w:r>
        <w:t>As a boat owner and slip holder, I would like the option to have marina staff check on my boat for me if I’m going to be gone for extended periods of time</w:t>
      </w:r>
      <w:r w:rsidR="008534D4">
        <w:t>.</w:t>
      </w:r>
    </w:p>
    <w:p w14:paraId="386264D9" w14:textId="62EDE92E" w:rsidR="006A2749" w:rsidRDefault="006A2749" w:rsidP="006A2749">
      <w:r>
        <w:t xml:space="preserve">OpenAI. (2026). </w:t>
      </w:r>
      <w:r>
        <w:rPr>
          <w:rStyle w:val="Emphasis"/>
        </w:rPr>
        <w:t>Portrait of Walt at a marina</w:t>
      </w:r>
      <w:r>
        <w:t xml:space="preserve"> [AI-generated image]. ChatGPT.</w:t>
      </w:r>
    </w:p>
    <w:p w14:paraId="6FB566AD" w14:textId="14F10316" w:rsidR="006A2749" w:rsidRPr="00DC4563" w:rsidRDefault="006A2749" w:rsidP="006A2749">
      <w:r>
        <w:t xml:space="preserve"> </w:t>
      </w:r>
    </w:p>
    <w:sectPr w:rsidR="006A2749" w:rsidRPr="00DC4563" w:rsidSect="006A2749">
      <w:headerReference w:type="even" r:id="rId8"/>
      <w:headerReference w:type="default" r:id="rId9"/>
      <w:headerReference w:type="first" r:id="rId10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6952BB" w14:textId="77777777" w:rsidR="00791A67" w:rsidRDefault="00791A67" w:rsidP="00000A66">
      <w:pPr>
        <w:spacing w:after="0" w:line="240" w:lineRule="auto"/>
      </w:pPr>
      <w:r>
        <w:separator/>
      </w:r>
    </w:p>
  </w:endnote>
  <w:endnote w:type="continuationSeparator" w:id="0">
    <w:p w14:paraId="59EBFE89" w14:textId="77777777" w:rsidR="00791A67" w:rsidRDefault="00791A67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D49A1E" w14:textId="77777777" w:rsidR="00791A67" w:rsidRDefault="00791A67" w:rsidP="00000A66">
      <w:pPr>
        <w:spacing w:after="0" w:line="240" w:lineRule="auto"/>
      </w:pPr>
      <w:r>
        <w:separator/>
      </w:r>
    </w:p>
  </w:footnote>
  <w:footnote w:type="continuationSeparator" w:id="0">
    <w:p w14:paraId="5C3CB356" w14:textId="77777777" w:rsidR="00791A67" w:rsidRDefault="00791A67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53566411"/>
      <w:docPartObj>
        <w:docPartGallery w:val="Page Numbers (Top of Page)"/>
        <w:docPartUnique/>
      </w:docPartObj>
    </w:sdtPr>
    <w:sdtContent>
      <w:p w14:paraId="7780DC9F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59CA837" w14:textId="77777777" w:rsidR="005E1F3D" w:rsidRDefault="005E1F3D" w:rsidP="005E1F3D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2725972"/>
      <w:docPartObj>
        <w:docPartGallery w:val="Page Numbers (Top of Page)"/>
        <w:docPartUnique/>
      </w:docPartObj>
    </w:sdtPr>
    <w:sdtContent>
      <w:p w14:paraId="16B88178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F4BA326" w14:textId="77777777" w:rsidR="005E1F3D" w:rsidRDefault="00000A66" w:rsidP="005E1F3D">
    <w:pPr>
      <w:pStyle w:val="Header"/>
      <w:ind w:firstLine="360"/>
    </w:pPr>
    <w:r>
      <w:t>Breutzmann</w:t>
    </w:r>
  </w:p>
  <w:p w14:paraId="53BEB861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BB8667" w14:textId="77777777" w:rsidR="003A7CB8" w:rsidRDefault="003A7CB8" w:rsidP="003A7CB8">
    <w:pPr>
      <w:pStyle w:val="Header"/>
    </w:pPr>
    <w:r>
      <w:t>Breutzmann, Robert</w:t>
    </w:r>
  </w:p>
  <w:p w14:paraId="6720050B" w14:textId="77777777" w:rsidR="00430BF4" w:rsidRDefault="003A7CB8" w:rsidP="003A7CB8">
    <w:pPr>
      <w:pStyle w:val="Header"/>
    </w:pPr>
    <w:r>
      <w:t xml:space="preserve">CSD </w:t>
    </w:r>
    <w:r w:rsidR="00430BF4">
      <w:t>460</w:t>
    </w:r>
    <w:r w:rsidR="009A34EC">
      <w:t xml:space="preserve"> – </w:t>
    </w:r>
    <w:r w:rsidR="00430BF4">
      <w:t>Capstone in Software Development</w:t>
    </w:r>
  </w:p>
  <w:p w14:paraId="526E58DA" w14:textId="7A0E8204" w:rsidR="003A7CB8" w:rsidRDefault="003A7CB8">
    <w:pPr>
      <w:pStyle w:val="Header"/>
    </w:pPr>
    <w:r>
      <w:t xml:space="preserve">Due Date: </w:t>
    </w:r>
    <w:proofErr w:type="gramStart"/>
    <w:r w:rsidR="00DC4563">
      <w:t>August,</w:t>
    </w:r>
    <w:proofErr w:type="gramEnd"/>
    <w:r w:rsidR="00DC4563">
      <w:t xml:space="preserve"> 16</w:t>
    </w:r>
    <w:r w:rsidR="00DC4563" w:rsidRPr="00DC4563">
      <w:rPr>
        <w:vertAlign w:val="superscript"/>
      </w:rPr>
      <w:t>th</w:t>
    </w:r>
    <w:r w:rsidR="00DC4563"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0D4DFD"/>
    <w:multiLevelType w:val="hybridMultilevel"/>
    <w:tmpl w:val="4A40F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2199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63"/>
    <w:rsid w:val="00000A66"/>
    <w:rsid w:val="000C4767"/>
    <w:rsid w:val="00142DF8"/>
    <w:rsid w:val="00163E06"/>
    <w:rsid w:val="002E4DF3"/>
    <w:rsid w:val="00350359"/>
    <w:rsid w:val="003A7CB8"/>
    <w:rsid w:val="00423563"/>
    <w:rsid w:val="00430BF4"/>
    <w:rsid w:val="00456E41"/>
    <w:rsid w:val="00573343"/>
    <w:rsid w:val="005E1F3D"/>
    <w:rsid w:val="006A2749"/>
    <w:rsid w:val="006C37F4"/>
    <w:rsid w:val="00791A67"/>
    <w:rsid w:val="008326AD"/>
    <w:rsid w:val="008534D4"/>
    <w:rsid w:val="009056DB"/>
    <w:rsid w:val="00927BD1"/>
    <w:rsid w:val="009541C9"/>
    <w:rsid w:val="009A34EC"/>
    <w:rsid w:val="00A07645"/>
    <w:rsid w:val="00A16DBC"/>
    <w:rsid w:val="00A30DF6"/>
    <w:rsid w:val="00B03180"/>
    <w:rsid w:val="00B07540"/>
    <w:rsid w:val="00B54BB0"/>
    <w:rsid w:val="00B76BB8"/>
    <w:rsid w:val="00C8423B"/>
    <w:rsid w:val="00CF6A09"/>
    <w:rsid w:val="00DC4563"/>
    <w:rsid w:val="00E024DE"/>
    <w:rsid w:val="00E042DE"/>
    <w:rsid w:val="00E4617B"/>
    <w:rsid w:val="00FD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E46BE5"/>
  <w15:chartTrackingRefBased/>
  <w15:docId w15:val="{B57C09F8-976C-284B-9420-26CDAFF4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3A7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CB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5E1F3D"/>
  </w:style>
  <w:style w:type="character" w:styleId="Emphasis">
    <w:name w:val="Emphasis"/>
    <w:basedOn w:val="DefaultParagraphFont"/>
    <w:uiPriority w:val="20"/>
    <w:qFormat/>
    <w:rsid w:val="006A2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460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460 Assignment Template.dotx</Template>
  <TotalTime>14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3</cp:revision>
  <dcterms:created xsi:type="dcterms:W3CDTF">2026-08-13T02:57:00Z</dcterms:created>
  <dcterms:modified xsi:type="dcterms:W3CDTF">2026-08-14T18:33:00Z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88c8de9411c984c73185e748cf1e355c8c9a5b8b68542d0b0ef21983b9312ea3</vt:lpwstr>
  </property>
</Properties>
</file>