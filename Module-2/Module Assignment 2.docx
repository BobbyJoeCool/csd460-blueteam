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A372DB" w14:textId="067D40B3" w:rsidR="00B54BB0" w:rsidRDefault="00832E48" w:rsidP="00000A66">
      <w:pPr>
        <w:pStyle w:val="Heading1"/>
        <w:jc w:val="center"/>
      </w:pPr>
      <w:r>
        <w:t xml:space="preserve">Module </w:t>
      </w:r>
      <w:r w:rsidR="00000A66">
        <w:t xml:space="preserve">Assignment </w:t>
      </w:r>
      <w:r>
        <w:t>2</w:t>
      </w:r>
    </w:p>
    <w:p w14:paraId="437A0C68" w14:textId="37DB07C4" w:rsidR="002E4DF3" w:rsidRDefault="00430BF4" w:rsidP="00E024DE">
      <w:pPr>
        <w:jc w:val="center"/>
      </w:pPr>
      <w:hyperlink r:id="rId7" w:history="1">
        <w:proofErr w:type="spellStart"/>
        <w:r w:rsidR="00832E48">
          <w:rPr>
            <w:rStyle w:val="Hyperlink"/>
          </w:rPr>
          <w:t>BlueTeams</w:t>
        </w:r>
        <w:proofErr w:type="spellEnd"/>
        <w:r w:rsidR="00832E48">
          <w:rPr>
            <w:rStyle w:val="Hyperlink"/>
          </w:rPr>
          <w:t xml:space="preserve"> GitHub Repo</w:t>
        </w:r>
      </w:hyperlink>
    </w:p>
    <w:p w14:paraId="07C17B48" w14:textId="77777777" w:rsidR="00832E48" w:rsidRDefault="00832E48" w:rsidP="00E024DE">
      <w:pPr>
        <w:jc w:val="center"/>
      </w:pPr>
    </w:p>
    <w:p w14:paraId="638EFD62" w14:textId="77777777" w:rsidR="00832E48" w:rsidRDefault="00832E48" w:rsidP="00832E48">
      <w:pPr>
        <w:pStyle w:val="Heading2"/>
      </w:pPr>
      <w:r>
        <w:t>Assignment Breakdown by Person:</w:t>
      </w:r>
    </w:p>
    <w:p w14:paraId="4CF086F0" w14:textId="02B7E313" w:rsidR="00832E48" w:rsidRDefault="00832E48" w:rsidP="00832E48">
      <w:pPr>
        <w:pStyle w:val="Heading2"/>
      </w:pPr>
      <w:r>
        <w:br/>
      </w:r>
      <w:r w:rsidRPr="00832E48">
        <w:rPr>
          <w:rStyle w:val="Heading3Char"/>
        </w:rPr>
        <w:t>Sara:</w:t>
      </w:r>
    </w:p>
    <w:p w14:paraId="2C1272B5" w14:textId="05EA83E3" w:rsidR="00832E48" w:rsidRDefault="00832E48" w:rsidP="00832E48">
      <w:pPr>
        <w:pStyle w:val="ListParagraph"/>
        <w:numPr>
          <w:ilvl w:val="0"/>
          <w:numId w:val="1"/>
        </w:numPr>
      </w:pPr>
      <w:r>
        <w:t>Registration</w:t>
      </w:r>
      <w:r w:rsidRPr="00832E48">
        <w:t xml:space="preserve"> Page and Waitlist Page</w:t>
      </w:r>
      <w:r>
        <w:t xml:space="preserve"> Wireframes</w:t>
      </w:r>
    </w:p>
    <w:p w14:paraId="3750E012" w14:textId="585C4D66" w:rsidR="00832E48" w:rsidRDefault="00832E48" w:rsidP="00832E48">
      <w:pPr>
        <w:pStyle w:val="ListParagraph"/>
        <w:numPr>
          <w:ilvl w:val="0"/>
          <w:numId w:val="1"/>
        </w:numPr>
      </w:pPr>
      <w:r>
        <w:t>Creating Kanban Board Assignments – Moving Own Assignments</w:t>
      </w:r>
    </w:p>
    <w:p w14:paraId="5BCD6933" w14:textId="68983BFF" w:rsidR="00832E48" w:rsidRDefault="00832E48" w:rsidP="00832E48">
      <w:pPr>
        <w:pStyle w:val="Heading2"/>
      </w:pPr>
      <w:r>
        <w:rPr>
          <w:rStyle w:val="Heading3Char"/>
        </w:rPr>
        <w:t>Miguel</w:t>
      </w:r>
      <w:r w:rsidRPr="00832E48">
        <w:rPr>
          <w:rStyle w:val="Heading3Char"/>
        </w:rPr>
        <w:t>:</w:t>
      </w:r>
    </w:p>
    <w:p w14:paraId="4841A70B" w14:textId="4EC3463C" w:rsidR="00832E48" w:rsidRDefault="00832E48" w:rsidP="00832E48">
      <w:pPr>
        <w:pStyle w:val="ListParagraph"/>
        <w:numPr>
          <w:ilvl w:val="0"/>
          <w:numId w:val="1"/>
        </w:numPr>
      </w:pPr>
      <w:r>
        <w:t>About Page and Contact Page Wireframes</w:t>
      </w:r>
    </w:p>
    <w:p w14:paraId="5AE25260" w14:textId="5AB1A386" w:rsidR="00832E48" w:rsidRDefault="00832E48" w:rsidP="00832E48">
      <w:pPr>
        <w:pStyle w:val="ListParagraph"/>
        <w:numPr>
          <w:ilvl w:val="0"/>
          <w:numId w:val="1"/>
        </w:numPr>
      </w:pPr>
      <w:r>
        <w:t>Moving Own Kanban Assignments as completed</w:t>
      </w:r>
    </w:p>
    <w:p w14:paraId="059C1BE5" w14:textId="11977647" w:rsidR="00832E48" w:rsidRDefault="00832E48" w:rsidP="00832E48">
      <w:pPr>
        <w:pStyle w:val="Heading2"/>
      </w:pPr>
      <w:r>
        <w:rPr>
          <w:rStyle w:val="Heading3Char"/>
        </w:rPr>
        <w:t>Carolina</w:t>
      </w:r>
      <w:r w:rsidRPr="00832E48">
        <w:rPr>
          <w:rStyle w:val="Heading3Char"/>
        </w:rPr>
        <w:t>:</w:t>
      </w:r>
    </w:p>
    <w:p w14:paraId="6ECA0FAF" w14:textId="2A315E55" w:rsidR="00832E48" w:rsidRDefault="00832E48" w:rsidP="00832E48">
      <w:pPr>
        <w:pStyle w:val="ListParagraph"/>
        <w:numPr>
          <w:ilvl w:val="0"/>
          <w:numId w:val="1"/>
        </w:numPr>
      </w:pPr>
      <w:r w:rsidRPr="00832E48">
        <w:t>Reservation Page</w:t>
      </w:r>
      <w:r>
        <w:t>, Registration Lookup Page, and Registration Confirmation Page Wireframes</w:t>
      </w:r>
    </w:p>
    <w:p w14:paraId="18322D94" w14:textId="2CF92776" w:rsidR="00832E48" w:rsidRDefault="00832E48" w:rsidP="00832E48">
      <w:pPr>
        <w:pStyle w:val="ListParagraph"/>
        <w:numPr>
          <w:ilvl w:val="0"/>
          <w:numId w:val="1"/>
        </w:numPr>
      </w:pPr>
      <w:r>
        <w:t>Moving Own Kanban Assignments as completed</w:t>
      </w:r>
    </w:p>
    <w:p w14:paraId="7BC56751" w14:textId="44305E8C" w:rsidR="00832E48" w:rsidRDefault="00832E48" w:rsidP="00832E48">
      <w:pPr>
        <w:pStyle w:val="Heading2"/>
      </w:pPr>
      <w:r>
        <w:rPr>
          <w:rStyle w:val="Heading3Char"/>
        </w:rPr>
        <w:t>Robert</w:t>
      </w:r>
      <w:r w:rsidRPr="00832E48">
        <w:rPr>
          <w:rStyle w:val="Heading3Char"/>
        </w:rPr>
        <w:t>:</w:t>
      </w:r>
    </w:p>
    <w:p w14:paraId="5F199273" w14:textId="4575D487" w:rsidR="00832E48" w:rsidRDefault="00832E48" w:rsidP="00832E48">
      <w:pPr>
        <w:pStyle w:val="ListParagraph"/>
        <w:numPr>
          <w:ilvl w:val="0"/>
          <w:numId w:val="1"/>
        </w:numPr>
      </w:pPr>
      <w:r>
        <w:t>Landing and Login Page Wireframes</w:t>
      </w:r>
    </w:p>
    <w:p w14:paraId="12E49FC2" w14:textId="7C3FF342" w:rsidR="00832E48" w:rsidRDefault="00832E48" w:rsidP="00832E48">
      <w:pPr>
        <w:pStyle w:val="ListParagraph"/>
        <w:numPr>
          <w:ilvl w:val="0"/>
          <w:numId w:val="1"/>
        </w:numPr>
      </w:pPr>
      <w:r>
        <w:t>Landing Page Mockup (with help from the rest of the team on details)</w:t>
      </w:r>
    </w:p>
    <w:p w14:paraId="672A544A" w14:textId="36B984AF" w:rsidR="00832E48" w:rsidRDefault="00832E48" w:rsidP="00832E48">
      <w:pPr>
        <w:pStyle w:val="ListParagraph"/>
        <w:numPr>
          <w:ilvl w:val="0"/>
          <w:numId w:val="1"/>
        </w:numPr>
      </w:pPr>
      <w:r>
        <w:t>Meeting with Client on wireframes, distributing client notes.</w:t>
      </w:r>
    </w:p>
    <w:p w14:paraId="429DC47F" w14:textId="77777777" w:rsidR="00832E48" w:rsidRDefault="00832E48" w:rsidP="00832E48">
      <w:pPr>
        <w:pStyle w:val="ListParagraph"/>
        <w:numPr>
          <w:ilvl w:val="0"/>
          <w:numId w:val="1"/>
        </w:numPr>
      </w:pPr>
      <w:r>
        <w:t>Moving Own Kanban Assignments as completed</w:t>
      </w:r>
    </w:p>
    <w:p w14:paraId="7536ECA2" w14:textId="77777777" w:rsidR="00832E48" w:rsidRPr="00832E48" w:rsidRDefault="00832E48" w:rsidP="00832E48">
      <w:pPr>
        <w:ind w:left="360"/>
      </w:pPr>
    </w:p>
    <w:sectPr w:rsidR="00832E48" w:rsidRPr="00832E48" w:rsidSect="003A7CB8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F80030" w14:textId="77777777" w:rsidR="00E85255" w:rsidRDefault="00E85255" w:rsidP="00000A66">
      <w:pPr>
        <w:spacing w:after="0" w:line="240" w:lineRule="auto"/>
      </w:pPr>
      <w:r>
        <w:separator/>
      </w:r>
    </w:p>
  </w:endnote>
  <w:endnote w:type="continuationSeparator" w:id="0">
    <w:p w14:paraId="2EDF80D3" w14:textId="77777777" w:rsidR="00E85255" w:rsidRDefault="00E85255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A47FDE" w14:textId="77777777" w:rsidR="00E85255" w:rsidRDefault="00E85255" w:rsidP="00000A66">
      <w:pPr>
        <w:spacing w:after="0" w:line="240" w:lineRule="auto"/>
      </w:pPr>
      <w:r>
        <w:separator/>
      </w:r>
    </w:p>
  </w:footnote>
  <w:footnote w:type="continuationSeparator" w:id="0">
    <w:p w14:paraId="6C135DFB" w14:textId="77777777" w:rsidR="00E85255" w:rsidRDefault="00E85255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53566411"/>
      <w:docPartObj>
        <w:docPartGallery w:val="Page Numbers (Top of Page)"/>
        <w:docPartUnique/>
      </w:docPartObj>
    </w:sdtPr>
    <w:sdtContent>
      <w:p w14:paraId="2DD07B24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210D664" w14:textId="77777777" w:rsidR="005E1F3D" w:rsidRDefault="005E1F3D" w:rsidP="005E1F3D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2725972"/>
      <w:docPartObj>
        <w:docPartGallery w:val="Page Numbers (Top of Page)"/>
        <w:docPartUnique/>
      </w:docPartObj>
    </w:sdtPr>
    <w:sdtContent>
      <w:p w14:paraId="7BBCF7B7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B781986" w14:textId="77777777" w:rsidR="005E1F3D" w:rsidRDefault="00000A66" w:rsidP="005E1F3D">
    <w:pPr>
      <w:pStyle w:val="Header"/>
      <w:ind w:firstLine="360"/>
    </w:pPr>
    <w:r>
      <w:t>Breutzmann</w:t>
    </w:r>
  </w:p>
  <w:p w14:paraId="6977EEB0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6C83B2" w14:textId="122F4EAB" w:rsidR="003A7CB8" w:rsidRDefault="00832E48" w:rsidP="003A7CB8">
    <w:pPr>
      <w:pStyle w:val="Header"/>
    </w:pPr>
    <w:r>
      <w:t>Blue Team: Breutzmann, R.; Fernandez, M.; Rodriguez, C.; White, S.</w:t>
    </w:r>
  </w:p>
  <w:p w14:paraId="36051CD4" w14:textId="77777777" w:rsidR="00430BF4" w:rsidRDefault="003A7CB8" w:rsidP="003A7CB8">
    <w:pPr>
      <w:pStyle w:val="Header"/>
    </w:pPr>
    <w:r>
      <w:t xml:space="preserve">CSD </w:t>
    </w:r>
    <w:r w:rsidR="00430BF4">
      <w:t>460</w:t>
    </w:r>
    <w:r w:rsidR="009A34EC">
      <w:t xml:space="preserve"> – </w:t>
    </w:r>
    <w:r w:rsidR="00430BF4">
      <w:t>Capstone in Software Development</w:t>
    </w:r>
  </w:p>
  <w:p w14:paraId="7D2FD0B2" w14:textId="217E8FCF" w:rsidR="003A7CB8" w:rsidRDefault="003A7CB8">
    <w:pPr>
      <w:pStyle w:val="Header"/>
    </w:pPr>
    <w:r>
      <w:t xml:space="preserve">Due Date: </w:t>
    </w:r>
    <w:r w:rsidR="00832E48">
      <w:t>August 23</w:t>
    </w:r>
    <w:r w:rsidR="00832E48" w:rsidRPr="00832E48">
      <w:rPr>
        <w:vertAlign w:val="superscript"/>
      </w:rPr>
      <w:t>rd</w:t>
    </w:r>
    <w:r w:rsidR="00832E48"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E528E5"/>
    <w:multiLevelType w:val="hybridMultilevel"/>
    <w:tmpl w:val="0750F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1051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48"/>
    <w:rsid w:val="00000A66"/>
    <w:rsid w:val="000C4767"/>
    <w:rsid w:val="00142DF8"/>
    <w:rsid w:val="00163E06"/>
    <w:rsid w:val="002E4DF3"/>
    <w:rsid w:val="002F1993"/>
    <w:rsid w:val="00350359"/>
    <w:rsid w:val="003A7CB8"/>
    <w:rsid w:val="00423563"/>
    <w:rsid w:val="00430BF4"/>
    <w:rsid w:val="00573343"/>
    <w:rsid w:val="005E1F3D"/>
    <w:rsid w:val="006C37F4"/>
    <w:rsid w:val="008326AD"/>
    <w:rsid w:val="00832E48"/>
    <w:rsid w:val="00927BD1"/>
    <w:rsid w:val="009541C9"/>
    <w:rsid w:val="009A34EC"/>
    <w:rsid w:val="00A07645"/>
    <w:rsid w:val="00A16DBC"/>
    <w:rsid w:val="00A30DF6"/>
    <w:rsid w:val="00B03180"/>
    <w:rsid w:val="00B07540"/>
    <w:rsid w:val="00B54BB0"/>
    <w:rsid w:val="00B76BB8"/>
    <w:rsid w:val="00C8423B"/>
    <w:rsid w:val="00CF6A09"/>
    <w:rsid w:val="00E024DE"/>
    <w:rsid w:val="00E042DE"/>
    <w:rsid w:val="00E4617B"/>
    <w:rsid w:val="00E85255"/>
    <w:rsid w:val="00FD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953AF"/>
  <w15:chartTrackingRefBased/>
  <w15:docId w15:val="{6EF4BD73-3258-D949-B45C-82D7872D7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3A7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CB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5E1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BobbyJoeCool/csd460-bluetea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460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460 Assignment Template.dotx</Template>
  <TotalTime>5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2026-08-23T21:52:00Z</dcterms:created>
  <dcterms:modified xsi:type="dcterms:W3CDTF">2026-08-23T21:58:00Z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88c8de9411c984c73185e748cf1e355c8c9a5b8b68542d0b0ef21983b9312ea3</vt:lpwstr>
  </property>
</Properties>
</file>