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6A015" w14:textId="050CE49F" w:rsidR="002E4DF3" w:rsidRDefault="0060272C" w:rsidP="0060272C">
      <w:pPr>
        <w:pStyle w:val="Heading1"/>
        <w:jc w:val="center"/>
      </w:pPr>
      <w:r>
        <w:t xml:space="preserve">Module </w:t>
      </w:r>
      <w:r w:rsidR="00117F5F">
        <w:t>6 &amp; 7</w:t>
      </w:r>
      <w:r>
        <w:t xml:space="preserve"> Assignment</w:t>
      </w:r>
      <w:r w:rsidR="00117F5F">
        <w:t>s</w:t>
      </w:r>
      <w:r>
        <w:t xml:space="preserve"> </w:t>
      </w:r>
    </w:p>
    <w:p w14:paraId="2FB80BB0" w14:textId="77777777" w:rsidR="0060272C" w:rsidRDefault="0060272C" w:rsidP="0060272C">
      <w:pPr>
        <w:jc w:val="center"/>
      </w:pPr>
      <w:r>
        <w:tab/>
      </w:r>
      <w:hyperlink r:id="rId7" w:history="1">
        <w:r>
          <w:rPr>
            <w:rStyle w:val="Hyperlink"/>
          </w:rPr>
          <w:t>Blue Teams GitHub Repo</w:t>
        </w:r>
      </w:hyperlink>
    </w:p>
    <w:p w14:paraId="42A53268" w14:textId="77777777" w:rsidR="0060272C" w:rsidRDefault="0060272C" w:rsidP="0060272C">
      <w:pPr>
        <w:pStyle w:val="Heading2"/>
      </w:pPr>
    </w:p>
    <w:p w14:paraId="568BA6F5" w14:textId="77777777" w:rsidR="0060272C" w:rsidRDefault="0060272C" w:rsidP="0060272C">
      <w:pPr>
        <w:pStyle w:val="Heading2"/>
      </w:pPr>
      <w:r>
        <w:t>Assignment Breakdown by Person:</w:t>
      </w:r>
    </w:p>
    <w:p w14:paraId="40A2FFCB" w14:textId="77777777" w:rsidR="00117F5F" w:rsidRDefault="00117F5F" w:rsidP="00117F5F">
      <w:pPr>
        <w:ind w:firstLine="360"/>
        <w:jc w:val="both"/>
      </w:pPr>
      <w:r>
        <w:t xml:space="preserve">Since this was two modules in one week, we assigned both weeks together rather than trying to break up each week across 4 people.  This means that for the Module 6 part, Miguel had no actual assigned work, but did a lot towards the Module </w:t>
      </w:r>
      <w:proofErr w:type="gramStart"/>
      <w:r>
        <w:t>7 part</w:t>
      </w:r>
      <w:proofErr w:type="gramEnd"/>
      <w:r>
        <w:t>, which Robert was only part of the Testing part.</w:t>
      </w:r>
    </w:p>
    <w:p w14:paraId="13FF9746" w14:textId="667AC2A7" w:rsidR="00786114" w:rsidRDefault="00786114" w:rsidP="00117F5F">
      <w:pPr>
        <w:ind w:firstLine="360"/>
        <w:jc w:val="both"/>
      </w:pPr>
      <w:r>
        <w:t>We did update the test plan template, making it with a .md document, then exporting it to PNGs and compiling them to a PDF.  This prevented weird page breaks in the middle of the tests.  The .md source file is included in the submission.</w:t>
      </w:r>
    </w:p>
    <w:p w14:paraId="4690E36A" w14:textId="5CC9B148" w:rsidR="0060272C" w:rsidRDefault="0060272C" w:rsidP="00117F5F">
      <w:pPr>
        <w:ind w:firstLine="360"/>
        <w:jc w:val="both"/>
      </w:pPr>
      <w:r>
        <w:br/>
      </w:r>
      <w:r w:rsidRPr="00832E48">
        <w:rPr>
          <w:rStyle w:val="Heading3Char"/>
        </w:rPr>
        <w:t>Sara:</w:t>
      </w:r>
    </w:p>
    <w:p w14:paraId="3F712E41" w14:textId="63FA6A04" w:rsidR="0060272C" w:rsidRDefault="00117F5F" w:rsidP="0060272C">
      <w:pPr>
        <w:pStyle w:val="ListParagraph"/>
        <w:numPr>
          <w:ilvl w:val="0"/>
          <w:numId w:val="1"/>
        </w:numPr>
      </w:pPr>
      <w:r>
        <w:t>Kanban “Issues” Creation and follow-up</w:t>
      </w:r>
    </w:p>
    <w:p w14:paraId="3EE8391D" w14:textId="59084D67" w:rsidR="00117F5F" w:rsidRDefault="00117F5F" w:rsidP="00117F5F">
      <w:pPr>
        <w:pStyle w:val="ListParagraph"/>
        <w:numPr>
          <w:ilvl w:val="0"/>
          <w:numId w:val="1"/>
        </w:numPr>
      </w:pPr>
      <w:r>
        <w:t>Reservation and About Us Back-End and DAOs</w:t>
      </w:r>
    </w:p>
    <w:p w14:paraId="740837CC" w14:textId="77777777" w:rsidR="0060272C" w:rsidRDefault="0060272C" w:rsidP="0060272C">
      <w:pPr>
        <w:pStyle w:val="Heading2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7E14789F" w14:textId="3D332672" w:rsidR="00117F5F" w:rsidRDefault="00117F5F" w:rsidP="00117F5F">
      <w:pPr>
        <w:pStyle w:val="ListParagraph"/>
        <w:numPr>
          <w:ilvl w:val="0"/>
          <w:numId w:val="1"/>
        </w:numPr>
      </w:pPr>
      <w:r>
        <w:t>About Us Front-End - Reservation Summary Back-End</w:t>
      </w:r>
    </w:p>
    <w:p w14:paraId="1142714E" w14:textId="622EEF9B" w:rsidR="00117F5F" w:rsidRDefault="00117F5F" w:rsidP="00117F5F">
      <w:pPr>
        <w:pStyle w:val="ListParagraph"/>
        <w:numPr>
          <w:ilvl w:val="0"/>
          <w:numId w:val="1"/>
        </w:numPr>
      </w:pPr>
      <w:r>
        <w:t>Moving own Kanban Assignments</w:t>
      </w:r>
    </w:p>
    <w:p w14:paraId="219676A1" w14:textId="77777777" w:rsidR="0060272C" w:rsidRDefault="0060272C" w:rsidP="0060272C">
      <w:pPr>
        <w:pStyle w:val="Heading2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2451B437" w14:textId="4D0C862A" w:rsidR="0060272C" w:rsidRDefault="00117F5F" w:rsidP="0060272C">
      <w:pPr>
        <w:pStyle w:val="ListParagraph"/>
        <w:numPr>
          <w:ilvl w:val="0"/>
          <w:numId w:val="1"/>
        </w:numPr>
      </w:pPr>
      <w:r>
        <w:t>Reservation Summary Front-End</w:t>
      </w:r>
    </w:p>
    <w:p w14:paraId="7F774110" w14:textId="57364289" w:rsidR="00117F5F" w:rsidRDefault="00117F5F" w:rsidP="0060272C">
      <w:pPr>
        <w:pStyle w:val="ListParagraph"/>
        <w:numPr>
          <w:ilvl w:val="0"/>
          <w:numId w:val="1"/>
        </w:numPr>
      </w:pPr>
      <w:r>
        <w:t>Developer Testing - About Us Page; Peer Testing - Reservation/Summary Pages</w:t>
      </w:r>
    </w:p>
    <w:p w14:paraId="6D7B5E85" w14:textId="77777777" w:rsidR="0060272C" w:rsidRDefault="0060272C" w:rsidP="0060272C">
      <w:pPr>
        <w:pStyle w:val="Heading2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30E60B87" w14:textId="21249D4D" w:rsidR="0060272C" w:rsidRDefault="00117F5F" w:rsidP="0060272C">
      <w:pPr>
        <w:pStyle w:val="ListParagraph"/>
        <w:numPr>
          <w:ilvl w:val="0"/>
          <w:numId w:val="1"/>
        </w:numPr>
      </w:pPr>
      <w:r>
        <w:t>Reservation Page Front-End</w:t>
      </w:r>
    </w:p>
    <w:p w14:paraId="40515108" w14:textId="592EE81D" w:rsidR="00117F5F" w:rsidRDefault="00117F5F" w:rsidP="0060272C">
      <w:pPr>
        <w:pStyle w:val="ListParagraph"/>
        <w:numPr>
          <w:ilvl w:val="0"/>
          <w:numId w:val="1"/>
        </w:numPr>
      </w:pPr>
      <w:r>
        <w:t>Developer Testing - Reservation/Summary Pages; Peer Testing – About Us Page</w:t>
      </w:r>
    </w:p>
    <w:p w14:paraId="3BFC90E5" w14:textId="58380DCB" w:rsidR="00117F5F" w:rsidRDefault="00117F5F" w:rsidP="0060272C">
      <w:pPr>
        <w:pStyle w:val="ListParagraph"/>
        <w:numPr>
          <w:ilvl w:val="0"/>
          <w:numId w:val="1"/>
        </w:numPr>
      </w:pPr>
      <w:r>
        <w:t>Ensure Database Matches ERD after Updates</w:t>
      </w:r>
    </w:p>
    <w:p w14:paraId="12D35BC2" w14:textId="73228F72" w:rsidR="0060272C" w:rsidRPr="0060272C" w:rsidRDefault="00117F5F" w:rsidP="00117F5F">
      <w:pPr>
        <w:pStyle w:val="ListParagraph"/>
        <w:numPr>
          <w:ilvl w:val="0"/>
          <w:numId w:val="1"/>
        </w:numPr>
      </w:pPr>
      <w:r>
        <w:t>Assign next week’s tasks</w:t>
      </w:r>
    </w:p>
    <w:sectPr w:rsidR="0060272C" w:rsidRPr="0060272C" w:rsidSect="003A7CB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2377B9" w14:textId="77777777" w:rsidR="00C40359" w:rsidRDefault="00C40359" w:rsidP="00000A66">
      <w:pPr>
        <w:spacing w:after="0" w:line="240" w:lineRule="auto"/>
      </w:pPr>
      <w:r>
        <w:separator/>
      </w:r>
    </w:p>
  </w:endnote>
  <w:endnote w:type="continuationSeparator" w:id="0">
    <w:p w14:paraId="31C4C5E1" w14:textId="77777777" w:rsidR="00C40359" w:rsidRDefault="00C40359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4B8E1A" w14:textId="77777777" w:rsidR="00C40359" w:rsidRDefault="00C40359" w:rsidP="00000A66">
      <w:pPr>
        <w:spacing w:after="0" w:line="240" w:lineRule="auto"/>
      </w:pPr>
      <w:r>
        <w:separator/>
      </w:r>
    </w:p>
  </w:footnote>
  <w:footnote w:type="continuationSeparator" w:id="0">
    <w:p w14:paraId="3873716B" w14:textId="77777777" w:rsidR="00C40359" w:rsidRDefault="00C40359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233EAC3C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662415B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B47A189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60CC463" w14:textId="77777777" w:rsidR="005E1F3D" w:rsidRDefault="00000A66" w:rsidP="005E1F3D">
    <w:pPr>
      <w:pStyle w:val="Header"/>
      <w:ind w:firstLine="360"/>
    </w:pPr>
    <w:r>
      <w:t>Breutzmann</w:t>
    </w:r>
  </w:p>
  <w:p w14:paraId="52D6C59B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95CDAD" w14:textId="77777777" w:rsidR="0060272C" w:rsidRDefault="0060272C" w:rsidP="0060272C">
    <w:pPr>
      <w:pStyle w:val="Header"/>
    </w:pPr>
    <w:r>
      <w:t>Blue Team: Breutzmann, R.; Fernandez, M.; Rodriguez, C.; White, S.</w:t>
    </w:r>
  </w:p>
  <w:p w14:paraId="10005CE9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78F9222B" w14:textId="77777777" w:rsidR="003A7CB8" w:rsidRDefault="003A7CB8">
    <w:pPr>
      <w:pStyle w:val="Header"/>
    </w:pPr>
    <w:r>
      <w:t xml:space="preserve">Due Date: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05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5F"/>
    <w:rsid w:val="00000A66"/>
    <w:rsid w:val="000C4767"/>
    <w:rsid w:val="00117F5F"/>
    <w:rsid w:val="00142DF8"/>
    <w:rsid w:val="00163E06"/>
    <w:rsid w:val="002E4DF3"/>
    <w:rsid w:val="00350359"/>
    <w:rsid w:val="003A7CB8"/>
    <w:rsid w:val="00423563"/>
    <w:rsid w:val="00430BF4"/>
    <w:rsid w:val="00502923"/>
    <w:rsid w:val="00573343"/>
    <w:rsid w:val="005E1F3D"/>
    <w:rsid w:val="0060272C"/>
    <w:rsid w:val="006C37F4"/>
    <w:rsid w:val="00786114"/>
    <w:rsid w:val="008326AD"/>
    <w:rsid w:val="00927BD1"/>
    <w:rsid w:val="009541C9"/>
    <w:rsid w:val="009A34EC"/>
    <w:rsid w:val="00A07645"/>
    <w:rsid w:val="00A1373B"/>
    <w:rsid w:val="00A16DBC"/>
    <w:rsid w:val="00A30DF6"/>
    <w:rsid w:val="00B03180"/>
    <w:rsid w:val="00B07540"/>
    <w:rsid w:val="00B54BB0"/>
    <w:rsid w:val="00B76BB8"/>
    <w:rsid w:val="00C40359"/>
    <w:rsid w:val="00C8423B"/>
    <w:rsid w:val="00C87554"/>
    <w:rsid w:val="00CF6A09"/>
    <w:rsid w:val="00E024DE"/>
    <w:rsid w:val="00E042DE"/>
    <w:rsid w:val="00E4617B"/>
    <w:rsid w:val="00FA4C8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EFE39"/>
  <w15:chartTrackingRefBased/>
  <w15:docId w15:val="{4963286B-F5B6-8C47-9CC0-07FC1B23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BobbyJoeCool/csd460-bluetea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460%20Assignment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460 Assignment Group.dotx</Template>
  <TotalTime>9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2026-09-13T18:07:00Z</dcterms:created>
  <dcterms:modified xsi:type="dcterms:W3CDTF">2026-09-14T00:43:00Z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