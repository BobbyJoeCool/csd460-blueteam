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4427D" w14:textId="46E36ABC" w:rsidR="002E4DF3" w:rsidRDefault="0060272C" w:rsidP="0060272C">
      <w:pPr>
        <w:pStyle w:val="Heading1"/>
        <w:jc w:val="center"/>
      </w:pPr>
      <w:r>
        <w:t xml:space="preserve">Module </w:t>
      </w:r>
      <w:r w:rsidR="00857DB0">
        <w:t>9</w:t>
      </w:r>
      <w:r>
        <w:t xml:space="preserve"> Assignment </w:t>
      </w:r>
    </w:p>
    <w:p w14:paraId="2FE78223" w14:textId="77777777" w:rsidR="0060272C" w:rsidRDefault="0060272C" w:rsidP="0060272C">
      <w:pPr>
        <w:jc w:val="center"/>
      </w:pPr>
      <w:r>
        <w:tab/>
      </w:r>
      <w:hyperlink r:id="rId7" w:history="1">
        <w:r>
          <w:rPr>
            <w:rStyle w:val="Hyperlink"/>
          </w:rPr>
          <w:t>Blue Teams GitHub Repo</w:t>
        </w:r>
      </w:hyperlink>
    </w:p>
    <w:p w14:paraId="5F78528D" w14:textId="77777777" w:rsidR="0060272C" w:rsidRDefault="0060272C" w:rsidP="0060272C">
      <w:pPr>
        <w:pStyle w:val="Heading2"/>
      </w:pPr>
    </w:p>
    <w:p w14:paraId="7E32345D" w14:textId="1D828597" w:rsidR="0060272C" w:rsidRDefault="0060272C" w:rsidP="0060272C">
      <w:pPr>
        <w:pStyle w:val="Heading2"/>
      </w:pPr>
      <w:r>
        <w:t>Assignment Breakdown by Person:</w:t>
      </w:r>
      <w:r>
        <w:br/>
      </w:r>
      <w:r w:rsidRPr="00832E48">
        <w:rPr>
          <w:rStyle w:val="Heading3Char"/>
        </w:rPr>
        <w:t>Sara:</w:t>
      </w:r>
    </w:p>
    <w:p w14:paraId="670FC85F" w14:textId="6FD2C0D8" w:rsidR="0060272C" w:rsidRDefault="00857DB0" w:rsidP="0060272C">
      <w:pPr>
        <w:pStyle w:val="ListParagraph"/>
        <w:numPr>
          <w:ilvl w:val="0"/>
          <w:numId w:val="1"/>
        </w:numPr>
      </w:pPr>
      <w:r>
        <w:t>Kanban Board – create events and ensure they are pushed along by the end of the week.</w:t>
      </w:r>
    </w:p>
    <w:p w14:paraId="56AF8D9E" w14:textId="00B7CEE0" w:rsidR="00857DB0" w:rsidRDefault="00857DB0" w:rsidP="0060272C">
      <w:pPr>
        <w:pStyle w:val="ListParagraph"/>
        <w:numPr>
          <w:ilvl w:val="0"/>
          <w:numId w:val="1"/>
        </w:numPr>
      </w:pPr>
      <w:r>
        <w:t>Wait List – Front End</w:t>
      </w:r>
    </w:p>
    <w:p w14:paraId="4F32E697" w14:textId="21A0D03E" w:rsidR="00857DB0" w:rsidRDefault="00857DB0" w:rsidP="0060272C">
      <w:pPr>
        <w:pStyle w:val="ListParagraph"/>
        <w:numPr>
          <w:ilvl w:val="0"/>
          <w:numId w:val="1"/>
        </w:numPr>
      </w:pPr>
      <w:r>
        <w:t>Update Header – Added a dropdown for Reservation information: Book a Slip, My Reservations, Waitlist.</w:t>
      </w:r>
    </w:p>
    <w:p w14:paraId="6386D6A0" w14:textId="77777777" w:rsidR="0060272C" w:rsidRDefault="0060272C" w:rsidP="0060272C">
      <w:pPr>
        <w:pStyle w:val="Heading2"/>
      </w:pPr>
      <w:r>
        <w:rPr>
          <w:rStyle w:val="Heading3Char"/>
        </w:rPr>
        <w:t>Miguel</w:t>
      </w:r>
      <w:r w:rsidRPr="00832E48">
        <w:rPr>
          <w:rStyle w:val="Heading3Char"/>
        </w:rPr>
        <w:t>:</w:t>
      </w:r>
    </w:p>
    <w:p w14:paraId="46E4AA77" w14:textId="22A81C76" w:rsidR="0060272C" w:rsidRDefault="00857DB0" w:rsidP="0060272C">
      <w:pPr>
        <w:pStyle w:val="ListParagraph"/>
        <w:numPr>
          <w:ilvl w:val="0"/>
          <w:numId w:val="1"/>
        </w:numPr>
      </w:pPr>
      <w:r>
        <w:t>Wait List – Back End</w:t>
      </w:r>
    </w:p>
    <w:p w14:paraId="4D6C781D" w14:textId="77777777" w:rsidR="0060272C" w:rsidRDefault="0060272C" w:rsidP="0060272C">
      <w:pPr>
        <w:pStyle w:val="Heading2"/>
      </w:pPr>
      <w:r>
        <w:rPr>
          <w:rStyle w:val="Heading3Char"/>
        </w:rPr>
        <w:t>Carolina</w:t>
      </w:r>
      <w:r w:rsidRPr="00832E48">
        <w:rPr>
          <w:rStyle w:val="Heading3Char"/>
        </w:rPr>
        <w:t>:</w:t>
      </w:r>
    </w:p>
    <w:p w14:paraId="5548C50E" w14:textId="1EC63E10" w:rsidR="0060272C" w:rsidRDefault="00857DB0" w:rsidP="0060272C">
      <w:pPr>
        <w:pStyle w:val="ListParagraph"/>
        <w:numPr>
          <w:ilvl w:val="0"/>
          <w:numId w:val="1"/>
        </w:numPr>
      </w:pPr>
      <w:r>
        <w:t>My Fleets – Back End</w:t>
      </w:r>
    </w:p>
    <w:p w14:paraId="63BC7FBA" w14:textId="77777777" w:rsidR="0060272C" w:rsidRDefault="0060272C" w:rsidP="0060272C">
      <w:pPr>
        <w:pStyle w:val="Heading2"/>
      </w:pPr>
      <w:r>
        <w:rPr>
          <w:rStyle w:val="Heading3Char"/>
        </w:rPr>
        <w:t>Robert</w:t>
      </w:r>
      <w:r w:rsidRPr="00832E48">
        <w:rPr>
          <w:rStyle w:val="Heading3Char"/>
        </w:rPr>
        <w:t>:</w:t>
      </w:r>
    </w:p>
    <w:p w14:paraId="517CF403" w14:textId="648E9333" w:rsidR="0060272C" w:rsidRDefault="00857DB0" w:rsidP="0060272C">
      <w:pPr>
        <w:pStyle w:val="ListParagraph"/>
        <w:numPr>
          <w:ilvl w:val="0"/>
          <w:numId w:val="1"/>
        </w:numPr>
      </w:pPr>
      <w:r>
        <w:t>My Fleets – Front End</w:t>
      </w:r>
    </w:p>
    <w:p w14:paraId="6065910F" w14:textId="28D3BED9" w:rsidR="00857DB0" w:rsidRDefault="00857DB0" w:rsidP="0060272C">
      <w:pPr>
        <w:pStyle w:val="ListParagraph"/>
        <w:numPr>
          <w:ilvl w:val="0"/>
          <w:numId w:val="1"/>
        </w:numPr>
      </w:pPr>
      <w:r>
        <w:t>Some site cleanup.</w:t>
      </w:r>
    </w:p>
    <w:p w14:paraId="0B76AF4A" w14:textId="67B228DD" w:rsidR="00857DB0" w:rsidRDefault="00857DB0" w:rsidP="0060272C">
      <w:pPr>
        <w:pStyle w:val="ListParagraph"/>
        <w:numPr>
          <w:ilvl w:val="0"/>
          <w:numId w:val="1"/>
        </w:numPr>
      </w:pPr>
      <w:r>
        <w:t>Update Database ERD/Creation Script (only one update this week, to facilitate testing the My Fleets page).</w:t>
      </w:r>
    </w:p>
    <w:p w14:paraId="55D79D4D" w14:textId="77777777" w:rsidR="00857DB0" w:rsidRDefault="00857DB0" w:rsidP="00857DB0"/>
    <w:p w14:paraId="03CF7832" w14:textId="1CDDA52C" w:rsidR="00857DB0" w:rsidRDefault="00857DB0" w:rsidP="00857DB0">
      <w:r>
        <w:t>As a team, we came up with some questions and a “script” for a beta tester to follow to see if they could identify gaps in the usability of the website.</w:t>
      </w:r>
    </w:p>
    <w:p w14:paraId="279B0378" w14:textId="77777777" w:rsidR="00857DB0" w:rsidRDefault="00857DB0" w:rsidP="00857DB0"/>
    <w:p w14:paraId="4DA7C958" w14:textId="5221F423" w:rsidR="00857DB0" w:rsidRDefault="00857DB0" w:rsidP="00857DB0">
      <w:r>
        <w:t xml:space="preserve">We also decided to have Claude Code run through the site and “audit” the code for security, completeness, DRY violations, and against the requirements as given by the client (professor).  Between Beta tests, Claude’s audit, and classmate reviews, we should have some polish work to do in the final two weeks.  </w:t>
      </w:r>
      <w:r>
        <w:sym w:font="Wingdings" w:char="F04A"/>
      </w:r>
    </w:p>
    <w:p w14:paraId="41A9F114" w14:textId="77777777" w:rsidR="0060272C" w:rsidRDefault="0060272C">
      <w:r>
        <w:br w:type="page"/>
      </w:r>
    </w:p>
    <w:p w14:paraId="2F926BE0" w14:textId="77777777" w:rsidR="0060272C" w:rsidRPr="00832E48" w:rsidRDefault="0060272C" w:rsidP="0060272C"/>
    <w:p w14:paraId="1F414186" w14:textId="77777777" w:rsidR="0060272C" w:rsidRPr="0060272C" w:rsidRDefault="0060272C" w:rsidP="0060272C">
      <w:pPr>
        <w:tabs>
          <w:tab w:val="left" w:pos="8380"/>
        </w:tabs>
      </w:pPr>
    </w:p>
    <w:sectPr w:rsidR="0060272C" w:rsidRPr="0060272C" w:rsidSect="003A7CB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56D1B" w14:textId="77777777" w:rsidR="000102C0" w:rsidRDefault="000102C0" w:rsidP="00000A66">
      <w:pPr>
        <w:spacing w:after="0" w:line="240" w:lineRule="auto"/>
      </w:pPr>
      <w:r>
        <w:separator/>
      </w:r>
    </w:p>
  </w:endnote>
  <w:endnote w:type="continuationSeparator" w:id="0">
    <w:p w14:paraId="7E0A56A4" w14:textId="77777777" w:rsidR="000102C0" w:rsidRDefault="000102C0"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C9887E" w14:textId="77777777" w:rsidR="00857DB0" w:rsidRDefault="00857D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3E52D" w14:textId="77777777" w:rsidR="00857DB0" w:rsidRDefault="00857D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99402" w14:textId="77777777" w:rsidR="00857DB0" w:rsidRDefault="00857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9C3E6B" w14:textId="77777777" w:rsidR="000102C0" w:rsidRDefault="000102C0" w:rsidP="00000A66">
      <w:pPr>
        <w:spacing w:after="0" w:line="240" w:lineRule="auto"/>
      </w:pPr>
      <w:r>
        <w:separator/>
      </w:r>
    </w:p>
  </w:footnote>
  <w:footnote w:type="continuationSeparator" w:id="0">
    <w:p w14:paraId="2948FAEF" w14:textId="77777777" w:rsidR="000102C0" w:rsidRDefault="000102C0"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25E7C364"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3F8DC6"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5681F272"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23EF07B" w14:textId="77777777" w:rsidR="005E1F3D" w:rsidRDefault="00000A66" w:rsidP="005E1F3D">
    <w:pPr>
      <w:pStyle w:val="Header"/>
      <w:ind w:firstLine="360"/>
    </w:pPr>
    <w:r>
      <w:t>Breutzmann</w:t>
    </w:r>
  </w:p>
  <w:p w14:paraId="539C7C31"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1E60BB" w14:textId="77777777" w:rsidR="0060272C" w:rsidRDefault="0060272C" w:rsidP="0060272C">
    <w:pPr>
      <w:pStyle w:val="Header"/>
    </w:pPr>
    <w:r>
      <w:t>Blue Team: Breutzmann, R.; Fernandez, M.; Rodriguez, C.; White, S.</w:t>
    </w:r>
  </w:p>
  <w:p w14:paraId="7671A026" w14:textId="77777777" w:rsidR="00430BF4" w:rsidRDefault="003A7CB8" w:rsidP="003A7CB8">
    <w:pPr>
      <w:pStyle w:val="Header"/>
    </w:pPr>
    <w:r>
      <w:t xml:space="preserve">CSD </w:t>
    </w:r>
    <w:r w:rsidR="00430BF4">
      <w:t>460</w:t>
    </w:r>
    <w:r w:rsidR="009A34EC">
      <w:t xml:space="preserve"> – </w:t>
    </w:r>
    <w:r w:rsidR="00430BF4">
      <w:t>Capstone in Software Development</w:t>
    </w:r>
  </w:p>
  <w:p w14:paraId="0019D72E" w14:textId="0AF8F8C7" w:rsidR="003A7CB8" w:rsidRDefault="003A7CB8">
    <w:pPr>
      <w:pStyle w:val="Header"/>
    </w:pPr>
    <w:r>
      <w:t xml:space="preserve">Due Date: </w:t>
    </w:r>
    <w:r w:rsidR="00857DB0">
      <w:t>September 27</w:t>
    </w:r>
    <w:r w:rsidR="00857DB0" w:rsidRPr="00857DB0">
      <w:rPr>
        <w:vertAlign w:val="superscript"/>
      </w:rPr>
      <w:t>th</w:t>
    </w:r>
    <w:r w:rsidR="00857DB0">
      <w:t xml:space="preserve">, </w:t>
    </w:r>
    <w:r w:rsidR="00857DB0">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E528E5"/>
    <w:multiLevelType w:val="hybridMultilevel"/>
    <w:tmpl w:val="0750F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1051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B0"/>
    <w:rsid w:val="00000A66"/>
    <w:rsid w:val="000102C0"/>
    <w:rsid w:val="000C4767"/>
    <w:rsid w:val="00142DF8"/>
    <w:rsid w:val="00163E06"/>
    <w:rsid w:val="002E4DF3"/>
    <w:rsid w:val="00350359"/>
    <w:rsid w:val="003A7CB8"/>
    <w:rsid w:val="00423563"/>
    <w:rsid w:val="00430BF4"/>
    <w:rsid w:val="00573343"/>
    <w:rsid w:val="005E1F3D"/>
    <w:rsid w:val="0060272C"/>
    <w:rsid w:val="006C37F4"/>
    <w:rsid w:val="008326AD"/>
    <w:rsid w:val="00857DB0"/>
    <w:rsid w:val="00927BD1"/>
    <w:rsid w:val="009541C9"/>
    <w:rsid w:val="009A34EC"/>
    <w:rsid w:val="00A07645"/>
    <w:rsid w:val="00A1373B"/>
    <w:rsid w:val="00A16DBC"/>
    <w:rsid w:val="00A30DF6"/>
    <w:rsid w:val="00B03180"/>
    <w:rsid w:val="00B07540"/>
    <w:rsid w:val="00B54BB0"/>
    <w:rsid w:val="00B76BB8"/>
    <w:rsid w:val="00C8423B"/>
    <w:rsid w:val="00CF6A09"/>
    <w:rsid w:val="00E024DE"/>
    <w:rsid w:val="00E042DE"/>
    <w:rsid w:val="00E4617B"/>
    <w:rsid w:val="00E6244A"/>
    <w:rsid w:val="00FA4C85"/>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D3013D"/>
  <w15:chartTrackingRefBased/>
  <w15:docId w15:val="{996485E6-3B65-9645-9B23-CDA53EAB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BobbyJoeCool/csd460-bluetea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460%20Assignment%20Grou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460 Assignment Group.dotx</Template>
  <TotalTime>7</TotalTime>
  <Pages>2</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2026-09-27T18:57:00Z</dcterms:created>
  <dcterms:modified xsi:type="dcterms:W3CDTF">2026-09-27T19:05:00Z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88c8de9411c984c73185e748cf1e355c8c9a5b8b68542d0b0ef21983b9312ea3</vt:lpwstr>
  </property>
</Properties>
</file>