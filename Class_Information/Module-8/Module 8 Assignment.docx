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7AA97F" w14:textId="238C031F" w:rsidR="002E4DF3" w:rsidRDefault="0060272C" w:rsidP="0060272C">
      <w:pPr>
        <w:pStyle w:val="Heading1"/>
        <w:jc w:val="center"/>
      </w:pPr>
      <w:r>
        <w:t xml:space="preserve">Module </w:t>
      </w:r>
      <w:r w:rsidR="0069595E">
        <w:t>8</w:t>
      </w:r>
      <w:r>
        <w:t xml:space="preserve"> Assignment </w:t>
      </w:r>
    </w:p>
    <w:p w14:paraId="6DC530F2" w14:textId="77777777" w:rsidR="0060272C" w:rsidRDefault="0060272C" w:rsidP="0060272C">
      <w:pPr>
        <w:jc w:val="center"/>
      </w:pPr>
      <w:r>
        <w:tab/>
      </w:r>
      <w:hyperlink r:id="rId7" w:history="1">
        <w:r>
          <w:rPr>
            <w:rStyle w:val="Hyperlink"/>
          </w:rPr>
          <w:t>Blue Teams GitHub Repo</w:t>
        </w:r>
      </w:hyperlink>
    </w:p>
    <w:p w14:paraId="40F39C84" w14:textId="77777777" w:rsidR="0060272C" w:rsidRDefault="0060272C" w:rsidP="0060272C">
      <w:pPr>
        <w:pStyle w:val="Heading2"/>
      </w:pPr>
    </w:p>
    <w:p w14:paraId="43E68DD0" w14:textId="318DB3B4" w:rsidR="0069595E" w:rsidRPr="0069595E" w:rsidRDefault="0069595E" w:rsidP="0069595E">
      <w:pPr>
        <w:ind w:firstLine="720"/>
        <w:jc w:val="both"/>
      </w:pPr>
      <w:r>
        <w:t xml:space="preserve">Since there was only one page to do this week, since the Contact Us information was rolled into the About Us page, we decided to add an “Edit User Info” Page where the user is able to update their information (email address, mailing address, phone, </w:t>
      </w:r>
      <w:proofErr w:type="spellStart"/>
      <w:r>
        <w:t>etc</w:t>
      </w:r>
      <w:proofErr w:type="spellEnd"/>
      <w:r>
        <w:t xml:space="preserve">), and added a true password reset and changing system.  Since we have no way of actually emailing the fake emails to send a “verification code,” we decided to have a fake generic code to simulate the process, replacing the old “click a button and reset” model with a “you must change your password to reset” model.  </w:t>
      </w:r>
    </w:p>
    <w:p w14:paraId="08E4D2E0" w14:textId="4304FDE9" w:rsidR="0060272C" w:rsidRDefault="0060272C" w:rsidP="0069595E">
      <w:pPr>
        <w:pStyle w:val="Heading2"/>
      </w:pPr>
      <w:r>
        <w:t>Assignment Breakdown by Person:</w:t>
      </w:r>
      <w:r>
        <w:br/>
      </w:r>
      <w:r w:rsidRPr="00832E48">
        <w:rPr>
          <w:rStyle w:val="Heading3Char"/>
        </w:rPr>
        <w:t>Sara:</w:t>
      </w:r>
    </w:p>
    <w:p w14:paraId="4D7A8050" w14:textId="3A64DC30" w:rsidR="0060272C" w:rsidRDefault="0069595E" w:rsidP="0060272C">
      <w:pPr>
        <w:pStyle w:val="ListParagraph"/>
        <w:numPr>
          <w:ilvl w:val="0"/>
          <w:numId w:val="1"/>
        </w:numPr>
      </w:pPr>
      <w:r>
        <w:t>Kanban Board (Starting deferred to Robert due to illness to start the week)</w:t>
      </w:r>
    </w:p>
    <w:p w14:paraId="5E78D225" w14:textId="2E4FCC7B" w:rsidR="0069595E" w:rsidRDefault="0069595E" w:rsidP="0060272C">
      <w:pPr>
        <w:pStyle w:val="ListParagraph"/>
        <w:numPr>
          <w:ilvl w:val="0"/>
          <w:numId w:val="1"/>
        </w:numPr>
      </w:pPr>
      <w:r>
        <w:t>Front-End of Look Up Reservation Page</w:t>
      </w:r>
    </w:p>
    <w:p w14:paraId="36A64676" w14:textId="165C3B59" w:rsidR="0069595E" w:rsidRDefault="0069595E" w:rsidP="0060272C">
      <w:pPr>
        <w:pStyle w:val="ListParagraph"/>
        <w:numPr>
          <w:ilvl w:val="0"/>
          <w:numId w:val="1"/>
        </w:numPr>
      </w:pPr>
      <w:r>
        <w:t>Dev Testing of own page, Peer Testing of Front-End Tests of Edit User Info Page</w:t>
      </w:r>
    </w:p>
    <w:p w14:paraId="6F996BF4" w14:textId="77777777" w:rsidR="0060272C" w:rsidRDefault="0060272C" w:rsidP="0060272C">
      <w:pPr>
        <w:pStyle w:val="Heading2"/>
      </w:pPr>
      <w:r>
        <w:rPr>
          <w:rStyle w:val="Heading3Char"/>
        </w:rPr>
        <w:t>Miguel</w:t>
      </w:r>
      <w:r w:rsidRPr="00832E48">
        <w:rPr>
          <w:rStyle w:val="Heading3Char"/>
        </w:rPr>
        <w:t>:</w:t>
      </w:r>
    </w:p>
    <w:p w14:paraId="6BCF693F" w14:textId="0E63EFFB" w:rsidR="0060272C" w:rsidRDefault="0069595E" w:rsidP="0060272C">
      <w:pPr>
        <w:pStyle w:val="ListParagraph"/>
        <w:numPr>
          <w:ilvl w:val="0"/>
          <w:numId w:val="1"/>
        </w:numPr>
      </w:pPr>
      <w:r>
        <w:t>Move own Kanban Items</w:t>
      </w:r>
    </w:p>
    <w:p w14:paraId="580BE984" w14:textId="4CE871CA" w:rsidR="0069595E" w:rsidRDefault="0069595E" w:rsidP="0060272C">
      <w:pPr>
        <w:pStyle w:val="ListParagraph"/>
        <w:numPr>
          <w:ilvl w:val="0"/>
          <w:numId w:val="1"/>
        </w:numPr>
      </w:pPr>
      <w:r>
        <w:t>Front-End of Edit User Info Page</w:t>
      </w:r>
    </w:p>
    <w:p w14:paraId="59B05311" w14:textId="5859DE82" w:rsidR="0069595E" w:rsidRDefault="0069595E" w:rsidP="0069595E">
      <w:pPr>
        <w:pStyle w:val="ListParagraph"/>
        <w:numPr>
          <w:ilvl w:val="0"/>
          <w:numId w:val="1"/>
        </w:numPr>
      </w:pPr>
      <w:r>
        <w:t xml:space="preserve">Dev Testing of own page, Peer Testing of Front-End Tests of </w:t>
      </w:r>
      <w:r>
        <w:t>Look Up Reservation</w:t>
      </w:r>
      <w:r>
        <w:t xml:space="preserve"> Pag</w:t>
      </w:r>
      <w:r>
        <w:t>e</w:t>
      </w:r>
    </w:p>
    <w:p w14:paraId="0F058E99" w14:textId="77777777" w:rsidR="0060272C" w:rsidRDefault="0060272C" w:rsidP="0060272C">
      <w:pPr>
        <w:pStyle w:val="Heading2"/>
      </w:pPr>
      <w:r>
        <w:rPr>
          <w:rStyle w:val="Heading3Char"/>
        </w:rPr>
        <w:t>Carolina</w:t>
      </w:r>
      <w:r w:rsidRPr="00832E48">
        <w:rPr>
          <w:rStyle w:val="Heading3Char"/>
        </w:rPr>
        <w:t>:</w:t>
      </w:r>
    </w:p>
    <w:p w14:paraId="351EE200" w14:textId="77777777" w:rsidR="0069595E" w:rsidRDefault="0069595E" w:rsidP="0069595E">
      <w:pPr>
        <w:pStyle w:val="ListParagraph"/>
        <w:numPr>
          <w:ilvl w:val="0"/>
          <w:numId w:val="1"/>
        </w:numPr>
      </w:pPr>
      <w:r>
        <w:t>Move own Kanban Items</w:t>
      </w:r>
    </w:p>
    <w:p w14:paraId="7CD0F6C2" w14:textId="4D4067AE" w:rsidR="0069595E" w:rsidRDefault="0069595E" w:rsidP="0069595E">
      <w:pPr>
        <w:pStyle w:val="ListParagraph"/>
        <w:numPr>
          <w:ilvl w:val="0"/>
          <w:numId w:val="1"/>
        </w:numPr>
      </w:pPr>
      <w:r>
        <w:t>Back-</w:t>
      </w:r>
      <w:r>
        <w:t>End of Look Up Reservation Page</w:t>
      </w:r>
    </w:p>
    <w:p w14:paraId="633C4F08" w14:textId="4EC649D4" w:rsidR="0060272C" w:rsidRDefault="0069595E" w:rsidP="0060272C">
      <w:pPr>
        <w:pStyle w:val="ListParagraph"/>
        <w:numPr>
          <w:ilvl w:val="0"/>
          <w:numId w:val="1"/>
        </w:numPr>
      </w:pPr>
      <w:r>
        <w:t xml:space="preserve">Dev Testing of own page, Peer Testing of </w:t>
      </w:r>
      <w:r>
        <w:t>Back</w:t>
      </w:r>
      <w:r>
        <w:t>-End Tests of Edit User Info Page</w:t>
      </w:r>
    </w:p>
    <w:p w14:paraId="1BB0E2BD" w14:textId="77777777" w:rsidR="0060272C" w:rsidRDefault="0060272C" w:rsidP="0060272C">
      <w:pPr>
        <w:pStyle w:val="Heading2"/>
      </w:pPr>
      <w:r>
        <w:rPr>
          <w:rStyle w:val="Heading3Char"/>
        </w:rPr>
        <w:t>Robert</w:t>
      </w:r>
      <w:r w:rsidRPr="00832E48">
        <w:rPr>
          <w:rStyle w:val="Heading3Char"/>
        </w:rPr>
        <w:t>:</w:t>
      </w:r>
    </w:p>
    <w:p w14:paraId="6BF737A9" w14:textId="0C08A1C1" w:rsidR="0060272C" w:rsidRDefault="0069595E" w:rsidP="0060272C">
      <w:pPr>
        <w:pStyle w:val="ListParagraph"/>
        <w:numPr>
          <w:ilvl w:val="0"/>
          <w:numId w:val="1"/>
        </w:numPr>
      </w:pPr>
      <w:r>
        <w:t>Organize Tasks for Next Week</w:t>
      </w:r>
    </w:p>
    <w:p w14:paraId="19A02575" w14:textId="20CC4DCC" w:rsidR="0069595E" w:rsidRDefault="0069595E" w:rsidP="0069595E">
      <w:pPr>
        <w:pStyle w:val="ListParagraph"/>
        <w:numPr>
          <w:ilvl w:val="0"/>
          <w:numId w:val="1"/>
        </w:numPr>
      </w:pPr>
      <w:r>
        <w:t>Move own Kanban Items</w:t>
      </w:r>
      <w:r>
        <w:t xml:space="preserve"> (Helped Sara get Kanban set up for the week. </w:t>
      </w:r>
      <w:r>
        <w:sym w:font="Wingdings" w:char="F04A"/>
      </w:r>
      <w:r>
        <w:t xml:space="preserve">  )</w:t>
      </w:r>
    </w:p>
    <w:p w14:paraId="2FC9AE54" w14:textId="6B35E7D4" w:rsidR="0069595E" w:rsidRDefault="0069595E" w:rsidP="0069595E">
      <w:pPr>
        <w:pStyle w:val="ListParagraph"/>
        <w:numPr>
          <w:ilvl w:val="0"/>
          <w:numId w:val="1"/>
        </w:numPr>
      </w:pPr>
      <w:r>
        <w:t>Back-End of Edit User Info Page</w:t>
      </w:r>
    </w:p>
    <w:p w14:paraId="2F8F93F4" w14:textId="7561D246" w:rsidR="0060272C" w:rsidRPr="0060272C" w:rsidRDefault="0069595E" w:rsidP="00FC5D10">
      <w:pPr>
        <w:pStyle w:val="ListParagraph"/>
        <w:numPr>
          <w:ilvl w:val="0"/>
          <w:numId w:val="1"/>
        </w:numPr>
      </w:pPr>
      <w:r>
        <w:t>Dev Testing of own page, Peer Testing of Back-End Tests of Look Up Reservation Page</w:t>
      </w:r>
    </w:p>
    <w:sectPr w:rsidR="0060272C" w:rsidRPr="0060272C" w:rsidSect="003A7CB8">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7EE2ED" w14:textId="77777777" w:rsidR="006D0E85" w:rsidRDefault="006D0E85" w:rsidP="00000A66">
      <w:pPr>
        <w:spacing w:after="0" w:line="240" w:lineRule="auto"/>
      </w:pPr>
      <w:r>
        <w:separator/>
      </w:r>
    </w:p>
  </w:endnote>
  <w:endnote w:type="continuationSeparator" w:id="0">
    <w:p w14:paraId="0395D877" w14:textId="77777777" w:rsidR="006D0E85" w:rsidRDefault="006D0E85"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8DEF1F" w14:textId="77777777" w:rsidR="00431F4F" w:rsidRDefault="00431F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5473AB" w14:textId="77777777" w:rsidR="00431F4F" w:rsidRDefault="00431F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48BB32" w14:textId="77777777" w:rsidR="00431F4F" w:rsidRDefault="00431F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3FB2E3" w14:textId="77777777" w:rsidR="006D0E85" w:rsidRDefault="006D0E85" w:rsidP="00000A66">
      <w:pPr>
        <w:spacing w:after="0" w:line="240" w:lineRule="auto"/>
      </w:pPr>
      <w:r>
        <w:separator/>
      </w:r>
    </w:p>
  </w:footnote>
  <w:footnote w:type="continuationSeparator" w:id="0">
    <w:p w14:paraId="6E2676FF" w14:textId="77777777" w:rsidR="006D0E85" w:rsidRDefault="006D0E85"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853566411"/>
      <w:docPartObj>
        <w:docPartGallery w:val="Page Numbers (Top of Page)"/>
        <w:docPartUnique/>
      </w:docPartObj>
    </w:sdtPr>
    <w:sdtContent>
      <w:p w14:paraId="77495F24"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4D3E4AF" w14:textId="77777777" w:rsidR="005E1F3D" w:rsidRDefault="005E1F3D" w:rsidP="005E1F3D">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62725972"/>
      <w:docPartObj>
        <w:docPartGallery w:val="Page Numbers (Top of Page)"/>
        <w:docPartUnique/>
      </w:docPartObj>
    </w:sdtPr>
    <w:sdtContent>
      <w:p w14:paraId="6B3A1A86" w14:textId="77777777" w:rsidR="005E1F3D" w:rsidRDefault="005E1F3D"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F18652A" w14:textId="77777777" w:rsidR="005E1F3D" w:rsidRDefault="00000A66" w:rsidP="005E1F3D">
    <w:pPr>
      <w:pStyle w:val="Header"/>
      <w:ind w:firstLine="360"/>
    </w:pPr>
    <w:r>
      <w:t>Breutzmann</w:t>
    </w:r>
  </w:p>
  <w:p w14:paraId="55EDD80B"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6FDCA9" w14:textId="77777777" w:rsidR="0060272C" w:rsidRDefault="0060272C" w:rsidP="0060272C">
    <w:pPr>
      <w:pStyle w:val="Header"/>
    </w:pPr>
    <w:r>
      <w:t>Blue Team: Breutzmann, R.; Fernandez, M.; Rodriguez, C.; White, S.</w:t>
    </w:r>
  </w:p>
  <w:p w14:paraId="4B71175C" w14:textId="77777777" w:rsidR="00430BF4" w:rsidRDefault="003A7CB8" w:rsidP="003A7CB8">
    <w:pPr>
      <w:pStyle w:val="Header"/>
    </w:pPr>
    <w:r>
      <w:t xml:space="preserve">CSD </w:t>
    </w:r>
    <w:r w:rsidR="00430BF4">
      <w:t>460</w:t>
    </w:r>
    <w:r w:rsidR="009A34EC">
      <w:t xml:space="preserve"> – </w:t>
    </w:r>
    <w:r w:rsidR="00430BF4">
      <w:t>Capstone in Software Development</w:t>
    </w:r>
  </w:p>
  <w:p w14:paraId="4C9A07B4" w14:textId="58DF7BCE" w:rsidR="003A7CB8" w:rsidRDefault="003A7CB8">
    <w:pPr>
      <w:pStyle w:val="Header"/>
    </w:pPr>
    <w:r>
      <w:t xml:space="preserve">Due Date: </w:t>
    </w:r>
    <w:r w:rsidR="00431F4F">
      <w:t>September 20</w:t>
    </w:r>
    <w:r w:rsidR="00431F4F" w:rsidRPr="00431F4F">
      <w:rPr>
        <w:vertAlign w:val="superscript"/>
      </w:rPr>
      <w:t>th</w:t>
    </w:r>
    <w:r w:rsidR="00431F4F">
      <w:t xml:space="preserve">, </w:t>
    </w:r>
    <w:r w:rsidR="00431F4F">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1E528E5"/>
    <w:multiLevelType w:val="hybridMultilevel"/>
    <w:tmpl w:val="0750F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61051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95E"/>
    <w:rsid w:val="00000A66"/>
    <w:rsid w:val="000C4767"/>
    <w:rsid w:val="00142DF8"/>
    <w:rsid w:val="00163E06"/>
    <w:rsid w:val="002E4DF3"/>
    <w:rsid w:val="00350359"/>
    <w:rsid w:val="003A7CB8"/>
    <w:rsid w:val="00423563"/>
    <w:rsid w:val="00430BF4"/>
    <w:rsid w:val="00431F4F"/>
    <w:rsid w:val="00573343"/>
    <w:rsid w:val="005E1F3D"/>
    <w:rsid w:val="0060272C"/>
    <w:rsid w:val="006522FA"/>
    <w:rsid w:val="0069595E"/>
    <w:rsid w:val="006C37F4"/>
    <w:rsid w:val="006D0E85"/>
    <w:rsid w:val="008326AD"/>
    <w:rsid w:val="00927BD1"/>
    <w:rsid w:val="009541C9"/>
    <w:rsid w:val="009A34EC"/>
    <w:rsid w:val="00A07645"/>
    <w:rsid w:val="00A1373B"/>
    <w:rsid w:val="00A16DBC"/>
    <w:rsid w:val="00A30DF6"/>
    <w:rsid w:val="00B03180"/>
    <w:rsid w:val="00B07540"/>
    <w:rsid w:val="00B54BB0"/>
    <w:rsid w:val="00B76BB8"/>
    <w:rsid w:val="00C8423B"/>
    <w:rsid w:val="00CF6A09"/>
    <w:rsid w:val="00E024DE"/>
    <w:rsid w:val="00E042DE"/>
    <w:rsid w:val="00E4617B"/>
    <w:rsid w:val="00FA4C85"/>
    <w:rsid w:val="00FC5D10"/>
    <w:rsid w:val="00FD07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7BC01F"/>
  <w15:chartTrackingRefBased/>
  <w15:docId w15:val="{10C1E59E-CA91-4740-84A2-8F21599BC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3A7CB8"/>
    <w:rPr>
      <w:color w:val="467886" w:themeColor="hyperlink"/>
      <w:u w:val="single"/>
    </w:rPr>
  </w:style>
  <w:style w:type="character" w:styleId="UnresolvedMention">
    <w:name w:val="Unresolved Mention"/>
    <w:basedOn w:val="DefaultParagraphFont"/>
    <w:uiPriority w:val="99"/>
    <w:semiHidden/>
    <w:unhideWhenUsed/>
    <w:rsid w:val="003A7CB8"/>
    <w:rPr>
      <w:color w:val="605E5C"/>
      <w:shd w:val="clear" w:color="auto" w:fill="E1DFDD"/>
    </w:rPr>
  </w:style>
  <w:style w:type="character" w:styleId="PageNumber">
    <w:name w:val="page number"/>
    <w:basedOn w:val="DefaultParagraphFont"/>
    <w:uiPriority w:val="99"/>
    <w:semiHidden/>
    <w:unhideWhenUsed/>
    <w:rsid w:val="005E1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BobbyJoeCool/csd460-bluetea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460%20Assignment%20Group.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460 Assignment Group.dotx</Template>
  <TotalTime>9</TotalTime>
  <Pages>1</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4</cp:revision>
  <dcterms:created xsi:type="dcterms:W3CDTF">2026-09-17T14:03:00Z</dcterms:created>
  <dcterms:modified xsi:type="dcterms:W3CDTF">2026-09-17T14:16:00Z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88c8de9411c984c73185e748cf1e355c8c9a5b8b68542d0b0ef21983b9312ea3</vt:lpwstr>
  </property>
</Properties>
</file>