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5387B51" w14:textId="6991561E" w:rsidR="002E4DF3" w:rsidRDefault="0060272C" w:rsidP="0060272C">
      <w:pPr>
        <w:pStyle w:val="Heading1"/>
        <w:jc w:val="center"/>
      </w:pPr>
      <w:r>
        <w:t xml:space="preserve">Module </w:t>
      </w:r>
      <w:r w:rsidR="00DF0969">
        <w:t>10-11</w:t>
      </w:r>
      <w:r>
        <w:t xml:space="preserve"> Assignment </w:t>
      </w:r>
    </w:p>
    <w:p w14:paraId="62DF86B9" w14:textId="77777777" w:rsidR="0060272C" w:rsidRDefault="0060272C" w:rsidP="0060272C">
      <w:pPr>
        <w:jc w:val="center"/>
      </w:pPr>
      <w:r>
        <w:tab/>
      </w:r>
      <w:hyperlink r:id="rId7" w:history="1">
        <w:r>
          <w:rPr>
            <w:rStyle w:val="Hyperlink"/>
          </w:rPr>
          <w:t>Blue Teams GitHub Repo</w:t>
        </w:r>
      </w:hyperlink>
    </w:p>
    <w:p w14:paraId="34405F2B" w14:textId="77777777" w:rsidR="0060272C" w:rsidRDefault="0060272C" w:rsidP="0060272C">
      <w:pPr>
        <w:pStyle w:val="Heading2"/>
      </w:pPr>
    </w:p>
    <w:p w14:paraId="3AD3C358" w14:textId="422A89D6" w:rsidR="0060272C" w:rsidRDefault="0060272C" w:rsidP="0060272C">
      <w:pPr>
        <w:pStyle w:val="Heading2"/>
      </w:pPr>
      <w:r>
        <w:t>Assignment Breakdown by Person:</w:t>
      </w:r>
      <w:r>
        <w:br/>
      </w:r>
      <w:r w:rsidRPr="00832E48">
        <w:rPr>
          <w:rStyle w:val="Heading3Char"/>
        </w:rPr>
        <w:t>Sara:</w:t>
      </w:r>
    </w:p>
    <w:p w14:paraId="68F9D258" w14:textId="3A6E1BFA" w:rsidR="0060272C" w:rsidRDefault="00DF0969" w:rsidP="0060272C">
      <w:pPr>
        <w:pStyle w:val="ListParagraph"/>
        <w:numPr>
          <w:ilvl w:val="0"/>
          <w:numId w:val="1"/>
        </w:numPr>
      </w:pPr>
      <w:r>
        <w:t>Narrate and run through Screen Capture</w:t>
      </w:r>
    </w:p>
    <w:p w14:paraId="792DE21D" w14:textId="3ED29F61" w:rsidR="00DF0969" w:rsidRDefault="00DF0969" w:rsidP="0060272C">
      <w:pPr>
        <w:pStyle w:val="ListParagraph"/>
        <w:numPr>
          <w:ilvl w:val="0"/>
          <w:numId w:val="1"/>
        </w:numPr>
      </w:pPr>
      <w:r>
        <w:t>Create your own intro and “Things I Learned” slide for the presentation.</w:t>
      </w:r>
    </w:p>
    <w:p w14:paraId="180F62F9" w14:textId="413424A6" w:rsidR="00DF0969" w:rsidRDefault="00DF0969" w:rsidP="0060272C">
      <w:pPr>
        <w:pStyle w:val="ListParagraph"/>
        <w:numPr>
          <w:ilvl w:val="0"/>
          <w:numId w:val="1"/>
        </w:numPr>
      </w:pPr>
      <w:r>
        <w:t>Update Kanban Board</w:t>
      </w:r>
    </w:p>
    <w:p w14:paraId="71AAE818" w14:textId="3CD1B491" w:rsidR="00DF0969" w:rsidRDefault="00DF0969" w:rsidP="00DF0969">
      <w:pPr>
        <w:pStyle w:val="ListParagraph"/>
        <w:numPr>
          <w:ilvl w:val="0"/>
          <w:numId w:val="1"/>
        </w:numPr>
      </w:pPr>
      <w:r>
        <w:t>Update TDD for final Project</w:t>
      </w:r>
    </w:p>
    <w:p w14:paraId="597D283B" w14:textId="07E215A6" w:rsidR="00DF0969" w:rsidRDefault="00DF0969" w:rsidP="00DF0969">
      <w:pPr>
        <w:pStyle w:val="ListParagraph"/>
        <w:numPr>
          <w:ilvl w:val="0"/>
          <w:numId w:val="1"/>
        </w:numPr>
      </w:pPr>
      <w:r>
        <w:t>Reply and provide feedback to peers on their sites.</w:t>
      </w:r>
    </w:p>
    <w:p w14:paraId="53076FD5" w14:textId="77777777" w:rsidR="0060272C" w:rsidRDefault="0060272C" w:rsidP="0060272C">
      <w:pPr>
        <w:pStyle w:val="Heading2"/>
      </w:pPr>
      <w:r>
        <w:rPr>
          <w:rStyle w:val="Heading3Char"/>
        </w:rPr>
        <w:t>Miguel</w:t>
      </w:r>
      <w:r w:rsidRPr="00832E48">
        <w:rPr>
          <w:rStyle w:val="Heading3Char"/>
        </w:rPr>
        <w:t>:</w:t>
      </w:r>
    </w:p>
    <w:p w14:paraId="5F5A0D80" w14:textId="4C4CC605" w:rsidR="0060272C" w:rsidRDefault="00DF0969" w:rsidP="0060272C">
      <w:pPr>
        <w:pStyle w:val="ListParagraph"/>
        <w:numPr>
          <w:ilvl w:val="0"/>
          <w:numId w:val="1"/>
        </w:numPr>
      </w:pPr>
      <w:r>
        <w:t>Create ERD Slides for Presentation</w:t>
      </w:r>
    </w:p>
    <w:p w14:paraId="1BFC0432" w14:textId="77777777" w:rsidR="00DF0969" w:rsidRDefault="00DF0969" w:rsidP="00DF0969">
      <w:pPr>
        <w:pStyle w:val="ListParagraph"/>
        <w:numPr>
          <w:ilvl w:val="0"/>
          <w:numId w:val="1"/>
        </w:numPr>
      </w:pPr>
      <w:r>
        <w:t>Create your own intro and “Things I Learned” slide for the presentation.</w:t>
      </w:r>
    </w:p>
    <w:p w14:paraId="638C6498" w14:textId="1CFC9D09" w:rsidR="00DF0969" w:rsidRDefault="00DF0969" w:rsidP="0060272C">
      <w:pPr>
        <w:pStyle w:val="ListParagraph"/>
        <w:numPr>
          <w:ilvl w:val="0"/>
          <w:numId w:val="1"/>
        </w:numPr>
      </w:pPr>
      <w:r>
        <w:t>Finish Code fixes to polish the site. (Miguel did many minor fixes).</w:t>
      </w:r>
    </w:p>
    <w:p w14:paraId="23366A86" w14:textId="6D25146A" w:rsidR="00DF0969" w:rsidRDefault="00DF0969" w:rsidP="00DF0969">
      <w:pPr>
        <w:pStyle w:val="ListParagraph"/>
        <w:numPr>
          <w:ilvl w:val="0"/>
          <w:numId w:val="1"/>
        </w:numPr>
      </w:pPr>
      <w:r>
        <w:t>Reply and provide feedback to peers on their sites.</w:t>
      </w:r>
    </w:p>
    <w:p w14:paraId="1CC4E083" w14:textId="77777777" w:rsidR="0060272C" w:rsidRDefault="0060272C" w:rsidP="0060272C">
      <w:pPr>
        <w:pStyle w:val="Heading2"/>
      </w:pPr>
      <w:r>
        <w:rPr>
          <w:rStyle w:val="Heading3Char"/>
        </w:rPr>
        <w:t>Carolina</w:t>
      </w:r>
      <w:r w:rsidRPr="00832E48">
        <w:rPr>
          <w:rStyle w:val="Heading3Char"/>
        </w:rPr>
        <w:t>:</w:t>
      </w:r>
    </w:p>
    <w:p w14:paraId="7FADFFA5" w14:textId="02F2985C" w:rsidR="00DF0969" w:rsidRDefault="00DF0969" w:rsidP="00DF0969">
      <w:pPr>
        <w:pStyle w:val="ListParagraph"/>
        <w:numPr>
          <w:ilvl w:val="0"/>
          <w:numId w:val="1"/>
        </w:numPr>
      </w:pPr>
      <w:r>
        <w:t xml:space="preserve">Create </w:t>
      </w:r>
      <w:r>
        <w:t>Testing</w:t>
      </w:r>
      <w:r>
        <w:t xml:space="preserve"> Slides for Presentation</w:t>
      </w:r>
    </w:p>
    <w:p w14:paraId="51355A98" w14:textId="77777777" w:rsidR="00DF0969" w:rsidRDefault="00DF0969" w:rsidP="00DF0969">
      <w:pPr>
        <w:pStyle w:val="ListParagraph"/>
        <w:numPr>
          <w:ilvl w:val="0"/>
          <w:numId w:val="1"/>
        </w:numPr>
      </w:pPr>
      <w:r>
        <w:t>Create your own intro and “Things I Learned” slide for the presentation.</w:t>
      </w:r>
    </w:p>
    <w:p w14:paraId="06E16A97" w14:textId="1F7E6249" w:rsidR="00DF0969" w:rsidRDefault="00DF0969" w:rsidP="00DF0969">
      <w:pPr>
        <w:pStyle w:val="ListParagraph"/>
        <w:numPr>
          <w:ilvl w:val="0"/>
          <w:numId w:val="1"/>
        </w:numPr>
      </w:pPr>
      <w:r>
        <w:t>Finish Code fixes to polish the site.</w:t>
      </w:r>
      <w:r>
        <w:t xml:space="preserve"> (Carolina did a larger update this week to the reservation page)</w:t>
      </w:r>
    </w:p>
    <w:p w14:paraId="47E5C27A" w14:textId="5E8338D4" w:rsidR="0060272C" w:rsidRDefault="00DF0969" w:rsidP="00DF0969">
      <w:pPr>
        <w:pStyle w:val="ListParagraph"/>
        <w:numPr>
          <w:ilvl w:val="0"/>
          <w:numId w:val="1"/>
        </w:numPr>
      </w:pPr>
      <w:r>
        <w:t>Reply and provide feedback to peers on their sites.</w:t>
      </w:r>
    </w:p>
    <w:p w14:paraId="5462A7B3" w14:textId="77777777" w:rsidR="0060272C" w:rsidRDefault="0060272C" w:rsidP="0060272C">
      <w:pPr>
        <w:pStyle w:val="Heading2"/>
      </w:pPr>
      <w:r>
        <w:rPr>
          <w:rStyle w:val="Heading3Char"/>
        </w:rPr>
        <w:t>Robert</w:t>
      </w:r>
      <w:r w:rsidRPr="00832E48">
        <w:rPr>
          <w:rStyle w:val="Heading3Char"/>
        </w:rPr>
        <w:t>:</w:t>
      </w:r>
    </w:p>
    <w:p w14:paraId="67C84EA6" w14:textId="1652337E" w:rsidR="0060272C" w:rsidRDefault="00DF0969" w:rsidP="0060272C">
      <w:pPr>
        <w:pStyle w:val="ListParagraph"/>
        <w:numPr>
          <w:ilvl w:val="0"/>
          <w:numId w:val="1"/>
        </w:numPr>
      </w:pPr>
      <w:r>
        <w:t>Create an Outline for Screen Capture</w:t>
      </w:r>
    </w:p>
    <w:p w14:paraId="5FB21848" w14:textId="6299F5D2" w:rsidR="00DF0969" w:rsidRDefault="00DF0969" w:rsidP="0060272C">
      <w:pPr>
        <w:pStyle w:val="ListParagraph"/>
        <w:numPr>
          <w:ilvl w:val="0"/>
          <w:numId w:val="1"/>
        </w:numPr>
      </w:pPr>
      <w:r>
        <w:t>Set Create Presentation Outline and Assemble Final Product (including the Prototype slides, the smallest part)</w:t>
      </w:r>
    </w:p>
    <w:p w14:paraId="49D4525C" w14:textId="77777777" w:rsidR="00DF0969" w:rsidRDefault="00DF0969" w:rsidP="00DF0969">
      <w:pPr>
        <w:pStyle w:val="ListParagraph"/>
        <w:numPr>
          <w:ilvl w:val="0"/>
          <w:numId w:val="1"/>
        </w:numPr>
      </w:pPr>
      <w:r>
        <w:t>Create your own intro and “Things I Learned” slide for the presentation.</w:t>
      </w:r>
    </w:p>
    <w:p w14:paraId="358888D3" w14:textId="03D0BE81" w:rsidR="00DF0969" w:rsidRDefault="00DF0969" w:rsidP="00DF0969">
      <w:pPr>
        <w:pStyle w:val="ListParagraph"/>
        <w:numPr>
          <w:ilvl w:val="0"/>
          <w:numId w:val="1"/>
        </w:numPr>
      </w:pPr>
      <w:r>
        <w:t>Ensure the Contracts and the ERD are accurate to the final Product.</w:t>
      </w:r>
    </w:p>
    <w:p w14:paraId="11D06B89" w14:textId="55E69616" w:rsidR="00DF0969" w:rsidRDefault="00DF0969" w:rsidP="00DF0969">
      <w:pPr>
        <w:pStyle w:val="ListParagraph"/>
        <w:numPr>
          <w:ilvl w:val="0"/>
          <w:numId w:val="1"/>
        </w:numPr>
      </w:pPr>
      <w:r>
        <w:t>Deploy a demo site to Azure (using the free service)</w:t>
      </w:r>
    </w:p>
    <w:p w14:paraId="729642E7" w14:textId="557693F8" w:rsidR="00DF0969" w:rsidRDefault="00DF0969" w:rsidP="00DF0969">
      <w:pPr>
        <w:pStyle w:val="ListParagraph"/>
        <w:numPr>
          <w:ilvl w:val="0"/>
          <w:numId w:val="1"/>
        </w:numPr>
      </w:pPr>
      <w:r>
        <w:t>Finish Code fixes to polish the site.</w:t>
      </w:r>
      <w:r>
        <w:t xml:space="preserve"> (Robert did a few minor fixes)</w:t>
      </w:r>
    </w:p>
    <w:p w14:paraId="0A7E213B" w14:textId="77777777" w:rsidR="0060272C" w:rsidRDefault="0060272C">
      <w:r>
        <w:lastRenderedPageBreak/>
        <w:br w:type="page"/>
      </w:r>
    </w:p>
    <w:p w14:paraId="23CD8FA1" w14:textId="77777777" w:rsidR="0060272C" w:rsidRPr="00832E48" w:rsidRDefault="0060272C" w:rsidP="0060272C"/>
    <w:p w14:paraId="200BDA00" w14:textId="77777777" w:rsidR="0060272C" w:rsidRPr="0060272C" w:rsidRDefault="0060272C" w:rsidP="0060272C">
      <w:pPr>
        <w:tabs>
          <w:tab w:val="left" w:pos="8380"/>
        </w:tabs>
      </w:pPr>
    </w:p>
    <w:sectPr w:rsidR="0060272C" w:rsidRPr="0060272C" w:rsidSect="003A7CB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9E7BECB" w14:textId="77777777" w:rsidR="007F2DC7" w:rsidRDefault="007F2DC7" w:rsidP="00000A66">
      <w:pPr>
        <w:spacing w:after="0" w:line="240" w:lineRule="auto"/>
      </w:pPr>
      <w:r>
        <w:separator/>
      </w:r>
    </w:p>
  </w:endnote>
  <w:endnote w:type="continuationSeparator" w:id="0">
    <w:p w14:paraId="57284198" w14:textId="77777777" w:rsidR="007F2DC7" w:rsidRDefault="007F2DC7" w:rsidP="00000A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B45BACC" w14:textId="77777777" w:rsidR="00DF0969" w:rsidRDefault="00DF096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585897A" w14:textId="77777777" w:rsidR="00DF0969" w:rsidRDefault="00DF096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5FBF21E" w14:textId="77777777" w:rsidR="00DF0969" w:rsidRDefault="00DF096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D7AB881" w14:textId="77777777" w:rsidR="007F2DC7" w:rsidRDefault="007F2DC7" w:rsidP="00000A66">
      <w:pPr>
        <w:spacing w:after="0" w:line="240" w:lineRule="auto"/>
      </w:pPr>
      <w:r>
        <w:separator/>
      </w:r>
    </w:p>
  </w:footnote>
  <w:footnote w:type="continuationSeparator" w:id="0">
    <w:p w14:paraId="169F3961" w14:textId="77777777" w:rsidR="007F2DC7" w:rsidRDefault="007F2DC7" w:rsidP="00000A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1853566411"/>
      <w:docPartObj>
        <w:docPartGallery w:val="Page Numbers (Top of Page)"/>
        <w:docPartUnique/>
      </w:docPartObj>
    </w:sdtPr>
    <w:sdtContent>
      <w:p w14:paraId="0B2ECF43" w14:textId="77777777" w:rsidR="005E1F3D" w:rsidRDefault="005E1F3D" w:rsidP="00B12FE6">
        <w:pPr>
          <w:pStyle w:val="Header"/>
          <w:framePr w:wrap="none" w:vAnchor="text" w:hAnchor="margin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1DD1E222" w14:textId="77777777" w:rsidR="005E1F3D" w:rsidRDefault="005E1F3D" w:rsidP="005E1F3D">
    <w:pPr>
      <w:pStyle w:val="Header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762725972"/>
      <w:docPartObj>
        <w:docPartGallery w:val="Page Numbers (Top of Page)"/>
        <w:docPartUnique/>
      </w:docPartObj>
    </w:sdtPr>
    <w:sdtContent>
      <w:p w14:paraId="117ADB68" w14:textId="77777777" w:rsidR="005E1F3D" w:rsidRDefault="005E1F3D" w:rsidP="00B12FE6">
        <w:pPr>
          <w:pStyle w:val="Header"/>
          <w:framePr w:wrap="none" w:vAnchor="text" w:hAnchor="margin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313FCFF1" w14:textId="77777777" w:rsidR="005E1F3D" w:rsidRDefault="00000A66" w:rsidP="005E1F3D">
    <w:pPr>
      <w:pStyle w:val="Header"/>
      <w:ind w:firstLine="360"/>
    </w:pPr>
    <w:r>
      <w:t>Breutzmann</w:t>
    </w:r>
  </w:p>
  <w:p w14:paraId="78191C00" w14:textId="77777777" w:rsidR="00000A66" w:rsidRDefault="00000A6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AF3E63" w14:textId="77777777" w:rsidR="0060272C" w:rsidRDefault="0060272C" w:rsidP="0060272C">
    <w:pPr>
      <w:pStyle w:val="Header"/>
    </w:pPr>
    <w:r>
      <w:t>Blue Team: Breutzmann, R.; Fernandez, M.; Rodriguez, C.; White, S.</w:t>
    </w:r>
  </w:p>
  <w:p w14:paraId="7EF908B2" w14:textId="77777777" w:rsidR="00430BF4" w:rsidRDefault="003A7CB8" w:rsidP="003A7CB8">
    <w:pPr>
      <w:pStyle w:val="Header"/>
    </w:pPr>
    <w:r>
      <w:t xml:space="preserve">CSD </w:t>
    </w:r>
    <w:r w:rsidR="00430BF4">
      <w:t>460</w:t>
    </w:r>
    <w:r w:rsidR="009A34EC">
      <w:t xml:space="preserve"> – </w:t>
    </w:r>
    <w:r w:rsidR="00430BF4">
      <w:t>Capstone in Software Development</w:t>
    </w:r>
  </w:p>
  <w:p w14:paraId="32CF7F5D" w14:textId="67A90673" w:rsidR="003A7CB8" w:rsidRDefault="003A7CB8">
    <w:pPr>
      <w:pStyle w:val="Header"/>
    </w:pPr>
    <w:r>
      <w:t xml:space="preserve">Due Date: </w:t>
    </w:r>
    <w:r w:rsidR="00DF0969">
      <w:t>October 11</w:t>
    </w:r>
    <w:r w:rsidR="00DF0969" w:rsidRPr="00DF0969">
      <w:rPr>
        <w:vertAlign w:val="superscript"/>
      </w:rPr>
      <w:t>th</w:t>
    </w:r>
    <w:r w:rsidR="00DF0969">
      <w:t xml:space="preserve">, </w:t>
    </w:r>
    <w:r w:rsidR="00DF0969">
      <w:t>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1E528E5"/>
    <w:multiLevelType w:val="hybridMultilevel"/>
    <w:tmpl w:val="0750FB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610512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969"/>
    <w:rsid w:val="00000A66"/>
    <w:rsid w:val="000C4767"/>
    <w:rsid w:val="00142DF8"/>
    <w:rsid w:val="00163E06"/>
    <w:rsid w:val="002E4DF3"/>
    <w:rsid w:val="00350359"/>
    <w:rsid w:val="003A7CB8"/>
    <w:rsid w:val="00423563"/>
    <w:rsid w:val="00430BF4"/>
    <w:rsid w:val="00573343"/>
    <w:rsid w:val="005E1F3D"/>
    <w:rsid w:val="0060272C"/>
    <w:rsid w:val="006C37F4"/>
    <w:rsid w:val="007F2DC7"/>
    <w:rsid w:val="008326AD"/>
    <w:rsid w:val="00927BD1"/>
    <w:rsid w:val="009541C9"/>
    <w:rsid w:val="00974D42"/>
    <w:rsid w:val="009A34EC"/>
    <w:rsid w:val="00A07645"/>
    <w:rsid w:val="00A1373B"/>
    <w:rsid w:val="00A16DBC"/>
    <w:rsid w:val="00A30DF6"/>
    <w:rsid w:val="00B03180"/>
    <w:rsid w:val="00B07540"/>
    <w:rsid w:val="00B54BB0"/>
    <w:rsid w:val="00B76BB8"/>
    <w:rsid w:val="00C8423B"/>
    <w:rsid w:val="00CF6A09"/>
    <w:rsid w:val="00DF0969"/>
    <w:rsid w:val="00E024DE"/>
    <w:rsid w:val="00E042DE"/>
    <w:rsid w:val="00E4617B"/>
    <w:rsid w:val="00FA4C85"/>
    <w:rsid w:val="00FD0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1F8599"/>
  <w15:chartTrackingRefBased/>
  <w15:docId w15:val="{2D71A233-6211-E845-AC40-EC2E70866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0A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0A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00A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0A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0A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0A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0A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0A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0A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0A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00A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00A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0A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0A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0A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0A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0A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0A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0A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0A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0A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0A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0A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0A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0A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0A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0A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0A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0A6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00A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0A66"/>
  </w:style>
  <w:style w:type="paragraph" w:styleId="Footer">
    <w:name w:val="footer"/>
    <w:basedOn w:val="Normal"/>
    <w:link w:val="FooterChar"/>
    <w:uiPriority w:val="99"/>
    <w:unhideWhenUsed/>
    <w:rsid w:val="00000A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0A66"/>
  </w:style>
  <w:style w:type="character" w:styleId="Hyperlink">
    <w:name w:val="Hyperlink"/>
    <w:basedOn w:val="DefaultParagraphFont"/>
    <w:uiPriority w:val="99"/>
    <w:unhideWhenUsed/>
    <w:rsid w:val="003A7CB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7CB8"/>
    <w:rPr>
      <w:color w:val="605E5C"/>
      <w:shd w:val="clear" w:color="auto" w:fill="E1DFDD"/>
    </w:rPr>
  </w:style>
  <w:style w:type="character" w:styleId="PageNumber">
    <w:name w:val="page number"/>
    <w:basedOn w:val="DefaultParagraphFont"/>
    <w:uiPriority w:val="99"/>
    <w:semiHidden/>
    <w:unhideWhenUsed/>
    <w:rsid w:val="005E1F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github.com/BobbyJoeCool/csd460-blueteam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ob/Library/Group%20Containers/UBF8T346G9.Office/User%20Content.localized/Templates.localized/460%20Assignment%20Group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460 Assignment Group.dotx</Template>
  <TotalTime>5</TotalTime>
  <Pages>3</Pages>
  <Words>194</Words>
  <Characters>1107</Characters>
  <Application>Microsoft Office Word</Application>
  <DocSecurity>0</DocSecurity>
  <Lines>9</Lines>
  <Paragraphs>2</Paragraphs>
  <ScaleCrop>false</ScaleCrop>
  <Company/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Breutzmann</dc:creator>
  <cp:keywords/>
  <dc:description/>
  <cp:lastModifiedBy>Robert breutzmann</cp:lastModifiedBy>
  <cp:revision>1</cp:revision>
  <dcterms:created xsi:type="dcterms:W3CDTF">2026-10-12T01:15:00Z</dcterms:created>
  <dcterms:modified xsi:type="dcterms:W3CDTF">2026-10-12T01:20:00Z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88c8de9411c984c73185e748cf1e355c8c9a5b8b68542d0b0ef21983b9312ea3</vt:lpwstr>
  </property>
</Properties>
</file>