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7B69D" w14:textId="78A3BB0C" w:rsidR="002E4DF3" w:rsidRDefault="0060272C" w:rsidP="0060272C">
      <w:pPr>
        <w:pStyle w:val="Heading1"/>
        <w:jc w:val="center"/>
      </w:pPr>
      <w:r>
        <w:t xml:space="preserve">Module </w:t>
      </w:r>
      <w:r w:rsidR="003A567E">
        <w:t>5</w:t>
      </w:r>
      <w:r>
        <w:t xml:space="preserve"> Assignment </w:t>
      </w:r>
    </w:p>
    <w:p w14:paraId="25D54568" w14:textId="77777777" w:rsidR="0060272C" w:rsidRDefault="0060272C" w:rsidP="0060272C">
      <w:pPr>
        <w:jc w:val="center"/>
      </w:pPr>
      <w:r>
        <w:tab/>
      </w:r>
      <w:hyperlink r:id="rId7" w:history="1">
        <w:r>
          <w:rPr>
            <w:rStyle w:val="Hyperlink"/>
          </w:rPr>
          <w:t>Blue Teams GitHub Repo</w:t>
        </w:r>
      </w:hyperlink>
    </w:p>
    <w:p w14:paraId="01D46C3F" w14:textId="77777777" w:rsidR="0060272C" w:rsidRDefault="0060272C" w:rsidP="0060272C">
      <w:pPr>
        <w:pStyle w:val="Heading2"/>
      </w:pPr>
    </w:p>
    <w:p w14:paraId="119B51A1" w14:textId="06572C9B" w:rsidR="0060272C" w:rsidRDefault="0060272C" w:rsidP="0060272C">
      <w:pPr>
        <w:pStyle w:val="Heading2"/>
      </w:pPr>
      <w:r>
        <w:t>Assignment Breakdown by Person:</w:t>
      </w:r>
      <w:r>
        <w:br/>
      </w:r>
      <w:r w:rsidRPr="00832E48">
        <w:rPr>
          <w:rStyle w:val="Heading3Char"/>
        </w:rPr>
        <w:t>Sara:</w:t>
      </w:r>
    </w:p>
    <w:p w14:paraId="0E974191" w14:textId="34993FAD" w:rsidR="0060272C" w:rsidRDefault="003A567E" w:rsidP="0060272C">
      <w:pPr>
        <w:pStyle w:val="ListParagraph"/>
        <w:numPr>
          <w:ilvl w:val="0"/>
          <w:numId w:val="1"/>
        </w:numPr>
      </w:pPr>
      <w:r>
        <w:t>Front End: Header and Footer shared across pages</w:t>
      </w:r>
    </w:p>
    <w:p w14:paraId="26CAA0E7" w14:textId="3BECE5F7" w:rsidR="003A567E" w:rsidRDefault="003A567E" w:rsidP="0060272C">
      <w:pPr>
        <w:pStyle w:val="ListParagraph"/>
        <w:numPr>
          <w:ilvl w:val="0"/>
          <w:numId w:val="1"/>
        </w:numPr>
      </w:pPr>
      <w:r>
        <w:t>Tested several pages</w:t>
      </w:r>
    </w:p>
    <w:p w14:paraId="2FABCDE3" w14:textId="31ED2605" w:rsidR="003A567E" w:rsidRDefault="003A567E" w:rsidP="0060272C">
      <w:pPr>
        <w:pStyle w:val="ListParagraph"/>
        <w:numPr>
          <w:ilvl w:val="0"/>
          <w:numId w:val="1"/>
        </w:numPr>
      </w:pPr>
      <w:r>
        <w:t xml:space="preserve">Updated </w:t>
      </w:r>
      <w:proofErr w:type="spellStart"/>
      <w:r>
        <w:t>KanBan</w:t>
      </w:r>
      <w:proofErr w:type="spellEnd"/>
      <w:r>
        <w:t xml:space="preserve"> board with assignments</w:t>
      </w:r>
    </w:p>
    <w:p w14:paraId="5BBB145E" w14:textId="77777777" w:rsidR="0060272C" w:rsidRDefault="0060272C" w:rsidP="0060272C">
      <w:pPr>
        <w:pStyle w:val="Heading2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330938EF" w14:textId="22CD4276" w:rsidR="0060272C" w:rsidRDefault="003A567E" w:rsidP="0060272C">
      <w:pPr>
        <w:pStyle w:val="ListParagraph"/>
        <w:numPr>
          <w:ilvl w:val="0"/>
          <w:numId w:val="1"/>
        </w:numPr>
      </w:pPr>
      <w:r>
        <w:t>Back End: Login Popup Modal</w:t>
      </w:r>
    </w:p>
    <w:p w14:paraId="149D961B" w14:textId="3B728112" w:rsidR="003A567E" w:rsidRDefault="003A567E" w:rsidP="0060272C">
      <w:pPr>
        <w:pStyle w:val="ListParagraph"/>
        <w:numPr>
          <w:ilvl w:val="0"/>
          <w:numId w:val="1"/>
        </w:numPr>
      </w:pPr>
      <w:r>
        <w:t>Tracked and fixed a bug with MySQL and Tomcat – made notes</w:t>
      </w:r>
    </w:p>
    <w:p w14:paraId="300FE98E" w14:textId="3E69846C" w:rsidR="003A567E" w:rsidRDefault="003A567E" w:rsidP="0060272C">
      <w:pPr>
        <w:pStyle w:val="ListParagraph"/>
        <w:numPr>
          <w:ilvl w:val="0"/>
          <w:numId w:val="1"/>
        </w:numPr>
      </w:pPr>
      <w:r>
        <w:t>Added “State Awareness” to the landing page about being logged in</w:t>
      </w:r>
    </w:p>
    <w:p w14:paraId="0446A5CC" w14:textId="17EF2A3E" w:rsidR="003A567E" w:rsidRDefault="003A567E" w:rsidP="0060272C">
      <w:pPr>
        <w:pStyle w:val="ListParagraph"/>
        <w:numPr>
          <w:ilvl w:val="0"/>
          <w:numId w:val="1"/>
        </w:numPr>
      </w:pPr>
      <w:r>
        <w:t>Tested Several Pages</w:t>
      </w:r>
    </w:p>
    <w:p w14:paraId="27B18E67" w14:textId="2E35C7BC" w:rsidR="003A567E" w:rsidRDefault="003A567E" w:rsidP="0060272C">
      <w:pPr>
        <w:pStyle w:val="ListParagraph"/>
        <w:numPr>
          <w:ilvl w:val="0"/>
          <w:numId w:val="1"/>
        </w:numPr>
      </w:pPr>
      <w:r>
        <w:t>Updated own Kanban Board</w:t>
      </w:r>
    </w:p>
    <w:p w14:paraId="03D9FA0D" w14:textId="77777777" w:rsidR="0060272C" w:rsidRDefault="0060272C" w:rsidP="0060272C">
      <w:pPr>
        <w:pStyle w:val="Heading2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5C5A744D" w14:textId="761D11C7" w:rsidR="0060272C" w:rsidRDefault="003A567E" w:rsidP="0060272C">
      <w:pPr>
        <w:pStyle w:val="ListParagraph"/>
        <w:numPr>
          <w:ilvl w:val="0"/>
          <w:numId w:val="1"/>
        </w:numPr>
      </w:pPr>
      <w:r>
        <w:t>Designed the entire Landing Page (main section – Header/Footer is shared)</w:t>
      </w:r>
    </w:p>
    <w:p w14:paraId="34033649" w14:textId="09AD0B53" w:rsidR="003A567E" w:rsidRDefault="003A567E" w:rsidP="0060272C">
      <w:pPr>
        <w:pStyle w:val="ListParagraph"/>
        <w:numPr>
          <w:ilvl w:val="0"/>
          <w:numId w:val="1"/>
        </w:numPr>
      </w:pPr>
      <w:r>
        <w:t>Back End: Registration Page</w:t>
      </w:r>
    </w:p>
    <w:p w14:paraId="3ED9BC20" w14:textId="2FC76E27" w:rsidR="003A567E" w:rsidRDefault="003A567E" w:rsidP="0060272C">
      <w:pPr>
        <w:pStyle w:val="ListParagraph"/>
        <w:numPr>
          <w:ilvl w:val="0"/>
          <w:numId w:val="1"/>
        </w:numPr>
      </w:pPr>
      <w:r>
        <w:t>Kept the Registration Page and Landing Page contracts in agreement</w:t>
      </w:r>
    </w:p>
    <w:p w14:paraId="07DE741C" w14:textId="5085EAE2" w:rsidR="003A567E" w:rsidRDefault="003A567E" w:rsidP="003A567E">
      <w:pPr>
        <w:pStyle w:val="ListParagraph"/>
        <w:numPr>
          <w:ilvl w:val="1"/>
          <w:numId w:val="1"/>
        </w:numPr>
      </w:pPr>
      <w:r>
        <w:t xml:space="preserve">Note, </w:t>
      </w:r>
      <w:r>
        <w:rPr>
          <w:kern w:val="0"/>
          <w14:ligatures w14:val="none"/>
        </w:rPr>
        <w:t>there were fewer participants at the end of the week due to a family emergency; the rest of the team was happy to step up and fill in the gaps. She</w:t>
      </w:r>
      <w:r>
        <w:t xml:space="preserve"> contributed significantly this week, regardless.  </w:t>
      </w:r>
      <w:r>
        <w:sym w:font="Wingdings" w:char="F04A"/>
      </w:r>
    </w:p>
    <w:p w14:paraId="152C94ED" w14:textId="77777777" w:rsidR="0060272C" w:rsidRDefault="0060272C" w:rsidP="0060272C">
      <w:pPr>
        <w:pStyle w:val="Heading2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6A5A119A" w14:textId="57388785" w:rsidR="0060272C" w:rsidRDefault="003A567E" w:rsidP="0060272C">
      <w:pPr>
        <w:pStyle w:val="ListParagraph"/>
        <w:numPr>
          <w:ilvl w:val="0"/>
          <w:numId w:val="1"/>
        </w:numPr>
      </w:pPr>
      <w:r>
        <w:t>Front End: Registration Page</w:t>
      </w:r>
    </w:p>
    <w:p w14:paraId="46F451F5" w14:textId="7A898057" w:rsidR="003A567E" w:rsidRDefault="003A567E" w:rsidP="0060272C">
      <w:pPr>
        <w:pStyle w:val="ListParagraph"/>
        <w:numPr>
          <w:ilvl w:val="0"/>
          <w:numId w:val="1"/>
        </w:numPr>
      </w:pPr>
      <w:r>
        <w:t>Back End: Login Page</w:t>
      </w:r>
    </w:p>
    <w:p w14:paraId="3E471916" w14:textId="175C71C9" w:rsidR="0060272C" w:rsidRDefault="003A567E" w:rsidP="003A567E">
      <w:pPr>
        <w:pStyle w:val="ListParagraph"/>
        <w:numPr>
          <w:ilvl w:val="0"/>
          <w:numId w:val="1"/>
        </w:numPr>
      </w:pPr>
      <w:r>
        <w:t>Made plans for next week’s assignments – attempting to keep balance on who is doing what.</w:t>
      </w:r>
    </w:p>
    <w:p w14:paraId="0386C568" w14:textId="419C5A4A" w:rsidR="003A567E" w:rsidRDefault="003A567E" w:rsidP="003A567E">
      <w:pPr>
        <w:pStyle w:val="ListParagraph"/>
        <w:numPr>
          <w:ilvl w:val="0"/>
          <w:numId w:val="1"/>
        </w:numPr>
      </w:pPr>
      <w:r>
        <w:t>Built Coming Soon, 404 Error pages and wired them with web.XML.</w:t>
      </w:r>
    </w:p>
    <w:p w14:paraId="73E6AD33" w14:textId="3800F976" w:rsidR="003A567E" w:rsidRPr="0060272C" w:rsidRDefault="003A567E" w:rsidP="003A567E">
      <w:pPr>
        <w:pStyle w:val="ListParagraph"/>
        <w:numPr>
          <w:ilvl w:val="0"/>
          <w:numId w:val="1"/>
        </w:numPr>
      </w:pPr>
      <w:r>
        <w:t>Kept the Database and ERD up to date.</w:t>
      </w:r>
    </w:p>
    <w:sectPr w:rsidR="003A567E" w:rsidRPr="0060272C" w:rsidSect="003A7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988733" w14:textId="77777777" w:rsidR="00805C81" w:rsidRDefault="00805C81" w:rsidP="00000A66">
      <w:pPr>
        <w:spacing w:after="0" w:line="240" w:lineRule="auto"/>
      </w:pPr>
      <w:r>
        <w:separator/>
      </w:r>
    </w:p>
  </w:endnote>
  <w:endnote w:type="continuationSeparator" w:id="0">
    <w:p w14:paraId="2FC454C4" w14:textId="77777777" w:rsidR="00805C81" w:rsidRDefault="00805C81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985E5F" w14:textId="77777777" w:rsidR="003A567E" w:rsidRDefault="003A5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B040B5" w14:textId="77777777" w:rsidR="003A567E" w:rsidRDefault="003A5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F45F6D" w14:textId="77777777" w:rsidR="003A567E" w:rsidRDefault="003A5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47AA5E" w14:textId="77777777" w:rsidR="00805C81" w:rsidRDefault="00805C81" w:rsidP="00000A66">
      <w:pPr>
        <w:spacing w:after="0" w:line="240" w:lineRule="auto"/>
      </w:pPr>
      <w:r>
        <w:separator/>
      </w:r>
    </w:p>
  </w:footnote>
  <w:footnote w:type="continuationSeparator" w:id="0">
    <w:p w14:paraId="246F43BA" w14:textId="77777777" w:rsidR="00805C81" w:rsidRDefault="00805C81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3845920C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00A448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2FC5C74D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17BB45B" w14:textId="77777777" w:rsidR="005E1F3D" w:rsidRDefault="00000A66" w:rsidP="005E1F3D">
    <w:pPr>
      <w:pStyle w:val="Header"/>
      <w:ind w:firstLine="360"/>
    </w:pPr>
    <w:r>
      <w:t>Breutzmann</w:t>
    </w:r>
  </w:p>
  <w:p w14:paraId="11C2E9AB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954AB" w14:textId="77777777" w:rsidR="0060272C" w:rsidRDefault="0060272C" w:rsidP="0060272C">
    <w:pPr>
      <w:pStyle w:val="Header"/>
    </w:pPr>
    <w:r>
      <w:t>Blue Team: Breutzmann, R.; Fernandez, M.; Rodriguez, C.; White, S.</w:t>
    </w:r>
  </w:p>
  <w:p w14:paraId="1621F7D2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302CE2A5" w14:textId="42EEC9CB" w:rsidR="003A7CB8" w:rsidRDefault="003A7CB8">
    <w:pPr>
      <w:pStyle w:val="Header"/>
    </w:pPr>
    <w:r>
      <w:t xml:space="preserve">Due Date: </w:t>
    </w:r>
    <w:r w:rsidR="003A567E">
      <w:t xml:space="preserve"> September 26</w:t>
    </w:r>
    <w:r w:rsidR="003A567E" w:rsidRPr="003A567E">
      <w:rPr>
        <w:vertAlign w:val="superscript"/>
      </w:rPr>
      <w:t>th</w:t>
    </w:r>
    <w:r w:rsidR="003A567E">
      <w:t xml:space="preserve">, </w:t>
    </w:r>
    <w:r w:rsidR="003A567E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05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7E"/>
    <w:rsid w:val="00000A66"/>
    <w:rsid w:val="000C4767"/>
    <w:rsid w:val="00142DF8"/>
    <w:rsid w:val="00163E06"/>
    <w:rsid w:val="002E4DF3"/>
    <w:rsid w:val="00350359"/>
    <w:rsid w:val="003A567E"/>
    <w:rsid w:val="003A7CB8"/>
    <w:rsid w:val="00423563"/>
    <w:rsid w:val="00430BF4"/>
    <w:rsid w:val="00573343"/>
    <w:rsid w:val="005E1F3D"/>
    <w:rsid w:val="0060272C"/>
    <w:rsid w:val="006C37F4"/>
    <w:rsid w:val="00805C81"/>
    <w:rsid w:val="008326AD"/>
    <w:rsid w:val="00927BD1"/>
    <w:rsid w:val="009541C9"/>
    <w:rsid w:val="009A34EC"/>
    <w:rsid w:val="00A07645"/>
    <w:rsid w:val="00A1373B"/>
    <w:rsid w:val="00A16DBC"/>
    <w:rsid w:val="00A30DF6"/>
    <w:rsid w:val="00B03180"/>
    <w:rsid w:val="00B07540"/>
    <w:rsid w:val="00B54BB0"/>
    <w:rsid w:val="00B76BB8"/>
    <w:rsid w:val="00C8423B"/>
    <w:rsid w:val="00CC4846"/>
    <w:rsid w:val="00CF6A09"/>
    <w:rsid w:val="00E024DE"/>
    <w:rsid w:val="00E042DE"/>
    <w:rsid w:val="00E4617B"/>
    <w:rsid w:val="00FA4C8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388E3"/>
  <w15:chartTrackingRefBased/>
  <w15:docId w15:val="{C3457A8F-A0CC-D14C-B653-3C77476C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BobbyJoeCool/csd460-bluetea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460%20Assignment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460 Assignment Group.dotx</Template>
  <TotalTime>6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2026-09-07T00:49:00Z</dcterms:created>
  <dcterms:modified xsi:type="dcterms:W3CDTF">2026-09-07T00:55:00Z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