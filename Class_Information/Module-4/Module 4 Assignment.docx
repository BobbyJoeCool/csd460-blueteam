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8F40D" w14:textId="3192D7C1" w:rsidR="002E4DF3" w:rsidRDefault="0060272C" w:rsidP="0060272C">
      <w:pPr>
        <w:pStyle w:val="Heading1"/>
        <w:jc w:val="center"/>
      </w:pPr>
      <w:r>
        <w:t xml:space="preserve">Module </w:t>
      </w:r>
      <w:r w:rsidR="00B001F0">
        <w:t>4</w:t>
      </w:r>
      <w:r>
        <w:t xml:space="preserve"> Assignment </w:t>
      </w:r>
    </w:p>
    <w:p w14:paraId="2E7BC52C" w14:textId="3EA88915" w:rsidR="0060272C" w:rsidRDefault="0060272C" w:rsidP="00E773B6">
      <w:pPr>
        <w:jc w:val="center"/>
      </w:pPr>
      <w:hyperlink r:id="rId7" w:history="1">
        <w:r>
          <w:rPr>
            <w:rStyle w:val="Hyperlink"/>
          </w:rPr>
          <w:t>Blue Teams GitHub Repo</w:t>
        </w:r>
      </w:hyperlink>
    </w:p>
    <w:p w14:paraId="5D4803B9" w14:textId="77777777" w:rsidR="0060272C" w:rsidRDefault="0060272C" w:rsidP="0060272C">
      <w:pPr>
        <w:pStyle w:val="Heading2"/>
      </w:pPr>
      <w:r>
        <w:t>Assignment Breakdown by Person:</w:t>
      </w:r>
    </w:p>
    <w:p w14:paraId="5264D151" w14:textId="77777777" w:rsidR="00E773B6" w:rsidRDefault="00B001F0" w:rsidP="00E773B6">
      <w:pPr>
        <w:pStyle w:val="ListParagraph"/>
        <w:numPr>
          <w:ilvl w:val="0"/>
          <w:numId w:val="4"/>
        </w:numPr>
        <w:spacing w:after="0" w:line="276" w:lineRule="auto"/>
      </w:pPr>
      <w:r>
        <w:t>We had each person create the script and seed information for the tables they wrote.</w:t>
      </w:r>
    </w:p>
    <w:p w14:paraId="001138FA" w14:textId="05F73650" w:rsidR="00E773B6" w:rsidRDefault="00E773B6" w:rsidP="00E773B6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Some information in the database was generated by AI bots; Gemini and Claude were used by different teammates.  All SQL code is original work by the students.  </w:t>
      </w:r>
    </w:p>
    <w:p w14:paraId="25AB458C" w14:textId="77777777" w:rsidR="00166D82" w:rsidRDefault="00166D82" w:rsidP="00E773B6">
      <w:pPr>
        <w:spacing w:after="0" w:line="276" w:lineRule="auto"/>
        <w:rPr>
          <w:rStyle w:val="Heading3Char"/>
        </w:rPr>
      </w:pPr>
    </w:p>
    <w:p w14:paraId="2EC3A8C6" w14:textId="0DB9A2E8" w:rsidR="0060272C" w:rsidRDefault="0060272C" w:rsidP="00E773B6">
      <w:pPr>
        <w:spacing w:after="0" w:line="276" w:lineRule="auto"/>
      </w:pPr>
      <w:r w:rsidRPr="00832E48">
        <w:rPr>
          <w:rStyle w:val="Heading3Char"/>
        </w:rPr>
        <w:t>Sara:</w:t>
      </w:r>
    </w:p>
    <w:p w14:paraId="232E823B" w14:textId="4315A8F9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Kanban Board Creation – Update own Kanban events</w:t>
      </w:r>
    </w:p>
    <w:p w14:paraId="0F1AB21D" w14:textId="10B282A6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Tables: SlipSize, WaitList, BoatOwnership</w:t>
      </w:r>
    </w:p>
    <w:p w14:paraId="4A46E427" w14:textId="77777777" w:rsidR="0060272C" w:rsidRDefault="0060272C" w:rsidP="000C56BB">
      <w:pPr>
        <w:pStyle w:val="Heading2"/>
        <w:spacing w:after="0" w:line="276" w:lineRule="auto"/>
      </w:pPr>
      <w:r>
        <w:rPr>
          <w:rStyle w:val="Heading3Char"/>
        </w:rPr>
        <w:t>Miguel</w:t>
      </w:r>
      <w:r w:rsidRPr="00832E48">
        <w:rPr>
          <w:rStyle w:val="Heading3Char"/>
        </w:rPr>
        <w:t>:</w:t>
      </w:r>
    </w:p>
    <w:p w14:paraId="1CAB9A64" w14:textId="5EF877A2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Update Own Kanban Events</w:t>
      </w:r>
    </w:p>
    <w:p w14:paraId="265A9BA8" w14:textId="75570ADA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Tables: Customer, Boat</w:t>
      </w:r>
    </w:p>
    <w:p w14:paraId="7E4EA938" w14:textId="77777777" w:rsidR="0060272C" w:rsidRDefault="0060272C" w:rsidP="000C56BB">
      <w:pPr>
        <w:pStyle w:val="Heading2"/>
        <w:spacing w:after="0" w:line="276" w:lineRule="auto"/>
      </w:pPr>
      <w:r>
        <w:rPr>
          <w:rStyle w:val="Heading3Char"/>
        </w:rPr>
        <w:t>Carolina</w:t>
      </w:r>
      <w:r w:rsidRPr="00832E48">
        <w:rPr>
          <w:rStyle w:val="Heading3Char"/>
        </w:rPr>
        <w:t>:</w:t>
      </w:r>
    </w:p>
    <w:p w14:paraId="2ABEC0B5" w14:textId="01210431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Update Own Kanban Events</w:t>
      </w:r>
    </w:p>
    <w:p w14:paraId="4F0AB6D3" w14:textId="423C0B00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Tables: Reservation, TerminationNotice</w:t>
      </w:r>
    </w:p>
    <w:p w14:paraId="5F323A38" w14:textId="57503AA5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Took on being in charge of keeping track of Business Rules in a single space.</w:t>
      </w:r>
    </w:p>
    <w:p w14:paraId="72F3A0DD" w14:textId="77777777" w:rsidR="0060272C" w:rsidRDefault="0060272C" w:rsidP="000C56BB">
      <w:pPr>
        <w:pStyle w:val="Heading2"/>
        <w:spacing w:after="0" w:line="276" w:lineRule="auto"/>
      </w:pPr>
      <w:r>
        <w:rPr>
          <w:rStyle w:val="Heading3Char"/>
        </w:rPr>
        <w:t>Robert</w:t>
      </w:r>
      <w:r w:rsidRPr="00832E48">
        <w:rPr>
          <w:rStyle w:val="Heading3Char"/>
        </w:rPr>
        <w:t>:</w:t>
      </w:r>
    </w:p>
    <w:p w14:paraId="076F3892" w14:textId="027B9EDC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Update Own Kanban Events</w:t>
      </w:r>
    </w:p>
    <w:p w14:paraId="5AE146B1" w14:textId="5A406D48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Tables: DatabaseVersion, Dock, Employee, Slip, Contact</w:t>
      </w:r>
    </w:p>
    <w:p w14:paraId="7625BAFD" w14:textId="13536DBF" w:rsidR="00B001F0" w:rsidRDefault="00B001F0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Creation of Table, compiling SQL scripts into a single document, polish.</w:t>
      </w:r>
    </w:p>
    <w:p w14:paraId="7C09060E" w14:textId="77777777" w:rsidR="00E773B6" w:rsidRPr="00293109" w:rsidRDefault="0060272C" w:rsidP="004D5C6C">
      <w:r>
        <w:br w:type="page"/>
      </w:r>
    </w:p>
    <w:p w14:paraId="2EE816DD" w14:textId="7A2ADE7A" w:rsidR="00143889" w:rsidRDefault="00143889" w:rsidP="004D5C6C">
      <w:r>
        <w:lastRenderedPageBreak/>
        <w:t>All PNGs attached in the zip file turned in with this document, along with the SQL creation/seeding script.</w:t>
      </w:r>
    </w:p>
    <w:p w14:paraId="3DD7E27F" w14:textId="21A76179" w:rsidR="00143889" w:rsidRDefault="00143889" w:rsidP="004D5C6C">
      <w:r>
        <w:t>If you get a chance, read the contact requests.  I tried to make them fun.  ;-D</w:t>
      </w:r>
    </w:p>
    <w:p w14:paraId="60406702" w14:textId="77777777" w:rsidR="00143889" w:rsidRDefault="00143889" w:rsidP="004D5C6C"/>
    <w:p w14:paraId="16B12070" w14:textId="18C1DCCD" w:rsidR="00E773B6" w:rsidRDefault="00143889" w:rsidP="004D5C6C">
      <w:r>
        <w:rPr>
          <w:noProof/>
        </w:rPr>
        <w:drawing>
          <wp:inline distT="0" distB="0" distL="0" distR="0" wp14:anchorId="0D1EC77B" wp14:editId="216E8B1E">
            <wp:extent cx="11887200" cy="861695"/>
            <wp:effectExtent l="0" t="0" r="0" b="1905"/>
            <wp:docPr id="1996339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9689" name="Picture 1996339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E53" w14:textId="6A922A7D" w:rsidR="00143889" w:rsidRDefault="00143889" w:rsidP="004D5C6C">
      <w:r>
        <w:rPr>
          <w:noProof/>
        </w:rPr>
        <w:drawing>
          <wp:inline distT="0" distB="0" distL="0" distR="0" wp14:anchorId="0474EC3C" wp14:editId="14975FB7">
            <wp:extent cx="6121400" cy="1333500"/>
            <wp:effectExtent l="0" t="0" r="0" b="0"/>
            <wp:docPr id="141581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4612" name="Picture 1415814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A379" w14:textId="387F8ED2" w:rsidR="00143889" w:rsidRDefault="00143889" w:rsidP="004D5C6C">
      <w:r>
        <w:rPr>
          <w:noProof/>
        </w:rPr>
        <w:drawing>
          <wp:inline distT="0" distB="0" distL="0" distR="0" wp14:anchorId="1096D10E" wp14:editId="1609FAFE">
            <wp:extent cx="11887200" cy="2132330"/>
            <wp:effectExtent l="0" t="0" r="0" b="1270"/>
            <wp:docPr id="741589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9664" name="Picture 741589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33C4" w14:textId="11D85491" w:rsidR="00143889" w:rsidRDefault="00143889" w:rsidP="004D5C6C">
      <w:r>
        <w:rPr>
          <w:noProof/>
        </w:rPr>
        <w:lastRenderedPageBreak/>
        <w:drawing>
          <wp:inline distT="0" distB="0" distL="0" distR="0" wp14:anchorId="3330F453" wp14:editId="5D1A843E">
            <wp:extent cx="8564245" cy="6858000"/>
            <wp:effectExtent l="0" t="0" r="0" b="0"/>
            <wp:docPr id="475393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3708" name="Picture 4753937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42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5B65" w14:textId="6CF450EF" w:rsidR="00143889" w:rsidRDefault="00143889" w:rsidP="004D5C6C">
      <w:r>
        <w:rPr>
          <w:noProof/>
        </w:rPr>
        <w:lastRenderedPageBreak/>
        <w:drawing>
          <wp:inline distT="0" distB="0" distL="0" distR="0" wp14:anchorId="73D1BFD5" wp14:editId="28CD2EC9">
            <wp:extent cx="4565015" cy="6858000"/>
            <wp:effectExtent l="0" t="0" r="0" b="0"/>
            <wp:docPr id="438368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68619" name="Picture 438368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523" w14:textId="7D95834E" w:rsidR="00143889" w:rsidRDefault="00143889" w:rsidP="004D5C6C">
      <w:r>
        <w:rPr>
          <w:noProof/>
        </w:rPr>
        <w:lastRenderedPageBreak/>
        <w:drawing>
          <wp:inline distT="0" distB="0" distL="0" distR="0" wp14:anchorId="6BDB4224" wp14:editId="76FBB20A">
            <wp:extent cx="1638300" cy="1346200"/>
            <wp:effectExtent l="0" t="0" r="0" b="0"/>
            <wp:docPr id="1919591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91951" name="Picture 19195919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63E4" w14:textId="3964FBBF" w:rsidR="00143889" w:rsidRDefault="00143889" w:rsidP="004D5C6C">
      <w:r>
        <w:rPr>
          <w:noProof/>
        </w:rPr>
        <w:drawing>
          <wp:inline distT="0" distB="0" distL="0" distR="0" wp14:anchorId="721A98B6" wp14:editId="154BD520">
            <wp:extent cx="6172200" cy="1574800"/>
            <wp:effectExtent l="0" t="0" r="0" b="0"/>
            <wp:docPr id="1962285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5817" name="Picture 19622858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4C10" w14:textId="2B1B28F7" w:rsidR="00143889" w:rsidRDefault="00143889" w:rsidP="004D5C6C">
      <w:r>
        <w:rPr>
          <w:noProof/>
        </w:rPr>
        <w:lastRenderedPageBreak/>
        <w:drawing>
          <wp:inline distT="0" distB="0" distL="0" distR="0" wp14:anchorId="4BFF492C" wp14:editId="48D5201E">
            <wp:extent cx="2448560" cy="6858000"/>
            <wp:effectExtent l="0" t="0" r="2540" b="0"/>
            <wp:docPr id="673013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13129" name="Picture 673013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82DA" w14:textId="3AC8BA9D" w:rsidR="00143889" w:rsidRDefault="00143889" w:rsidP="004D5C6C">
      <w:r>
        <w:rPr>
          <w:noProof/>
        </w:rPr>
        <w:lastRenderedPageBreak/>
        <w:drawing>
          <wp:inline distT="0" distB="0" distL="0" distR="0" wp14:anchorId="41ABF0B4" wp14:editId="783551F2">
            <wp:extent cx="2599690" cy="6858000"/>
            <wp:effectExtent l="0" t="0" r="3810" b="0"/>
            <wp:docPr id="656905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05930" name="Picture 6569059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6587" w14:textId="339C7FF7" w:rsidR="00143889" w:rsidRDefault="00143889" w:rsidP="004D5C6C">
      <w:r>
        <w:rPr>
          <w:noProof/>
        </w:rPr>
        <w:lastRenderedPageBreak/>
        <w:drawing>
          <wp:inline distT="0" distB="0" distL="0" distR="0" wp14:anchorId="15E5E5AC" wp14:editId="4B077E80">
            <wp:extent cx="11887200" cy="1572895"/>
            <wp:effectExtent l="0" t="0" r="0" b="1905"/>
            <wp:docPr id="1683716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6779" name="Picture 16837167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A8F2" w14:textId="3137E59F" w:rsidR="00143889" w:rsidRDefault="00143889" w:rsidP="004D5C6C">
      <w:r>
        <w:rPr>
          <w:noProof/>
        </w:rPr>
        <w:lastRenderedPageBreak/>
        <w:drawing>
          <wp:inline distT="0" distB="0" distL="0" distR="0" wp14:anchorId="4870DDB4" wp14:editId="77A4222C">
            <wp:extent cx="3583940" cy="6858000"/>
            <wp:effectExtent l="0" t="0" r="0" b="0"/>
            <wp:docPr id="1871194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4551" name="Picture 18711945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2B2" w14:textId="7AC19DE1" w:rsidR="00143889" w:rsidRDefault="00143889" w:rsidP="004D5C6C">
      <w:r>
        <w:rPr>
          <w:noProof/>
        </w:rPr>
        <w:lastRenderedPageBreak/>
        <w:drawing>
          <wp:inline distT="0" distB="0" distL="0" distR="0" wp14:anchorId="5BFF4D3F" wp14:editId="6E7286BF">
            <wp:extent cx="5524500" cy="1270000"/>
            <wp:effectExtent l="0" t="0" r="0" b="0"/>
            <wp:docPr id="11615456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45653" name="Picture 11615456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50F" w14:textId="77777777" w:rsidR="00143889" w:rsidRPr="00293109" w:rsidRDefault="00143889" w:rsidP="004D5C6C"/>
    <w:sectPr w:rsidR="00143889" w:rsidRPr="00293109" w:rsidSect="00143889">
      <w:headerReference w:type="even" r:id="rId20"/>
      <w:headerReference w:type="default" r:id="rId21"/>
      <w:headerReference w:type="first" r:id="rId22"/>
      <w:pgSz w:w="2016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01666F" w14:textId="77777777" w:rsidR="00066A24" w:rsidRDefault="00066A24" w:rsidP="00000A66">
      <w:pPr>
        <w:spacing w:after="0" w:line="240" w:lineRule="auto"/>
      </w:pPr>
      <w:r>
        <w:separator/>
      </w:r>
    </w:p>
  </w:endnote>
  <w:endnote w:type="continuationSeparator" w:id="0">
    <w:p w14:paraId="37B80905" w14:textId="77777777" w:rsidR="00066A24" w:rsidRDefault="00066A24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0DB6CB" w14:textId="77777777" w:rsidR="00066A24" w:rsidRDefault="00066A24" w:rsidP="00000A66">
      <w:pPr>
        <w:spacing w:after="0" w:line="240" w:lineRule="auto"/>
      </w:pPr>
      <w:r>
        <w:separator/>
      </w:r>
    </w:p>
  </w:footnote>
  <w:footnote w:type="continuationSeparator" w:id="0">
    <w:p w14:paraId="06D6A7B2" w14:textId="77777777" w:rsidR="00066A24" w:rsidRDefault="00066A24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214DAB12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A89487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14449062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563CEA7" w14:textId="77777777" w:rsidR="005E1F3D" w:rsidRDefault="00000A66" w:rsidP="005E1F3D">
    <w:pPr>
      <w:pStyle w:val="Header"/>
      <w:ind w:firstLine="360"/>
    </w:pPr>
    <w:r>
      <w:t>Breutzmann</w:t>
    </w:r>
  </w:p>
  <w:p w14:paraId="00FBA85A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36A59C" w14:textId="77777777" w:rsidR="0060272C" w:rsidRDefault="0060272C" w:rsidP="0060272C">
    <w:pPr>
      <w:pStyle w:val="Header"/>
    </w:pPr>
    <w:r>
      <w:t>Blue Team: Breutzmann, R.; Fernandez, M.; Rodriguez, C.; White, S.</w:t>
    </w:r>
  </w:p>
  <w:p w14:paraId="177C3148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127B684F" w14:textId="6B7AB64B" w:rsidR="003A7CB8" w:rsidRDefault="003A7CB8">
    <w:pPr>
      <w:pStyle w:val="Header"/>
    </w:pPr>
    <w:r>
      <w:t xml:space="preserve">Due Date: </w:t>
    </w:r>
    <w:r w:rsidR="00F67391">
      <w:t>August 26</w:t>
    </w:r>
    <w:r w:rsidR="00F67391" w:rsidRPr="00F67391">
      <w:rPr>
        <w:vertAlign w:val="superscript"/>
      </w:rPr>
      <w:t>th</w:t>
    </w:r>
    <w:r w:rsidR="00F67391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83AA2"/>
    <w:multiLevelType w:val="hybridMultilevel"/>
    <w:tmpl w:val="2728A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E528E5"/>
    <w:multiLevelType w:val="hybridMultilevel"/>
    <w:tmpl w:val="075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3228F"/>
    <w:multiLevelType w:val="multilevel"/>
    <w:tmpl w:val="E8C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140EA"/>
    <w:multiLevelType w:val="hybridMultilevel"/>
    <w:tmpl w:val="08144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6105123">
    <w:abstractNumId w:val="1"/>
  </w:num>
  <w:num w:numId="2" w16cid:durableId="199172578">
    <w:abstractNumId w:val="2"/>
  </w:num>
  <w:num w:numId="3" w16cid:durableId="284238471">
    <w:abstractNumId w:val="3"/>
  </w:num>
  <w:num w:numId="4" w16cid:durableId="16700158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AE"/>
    <w:rsid w:val="00000A66"/>
    <w:rsid w:val="00066A24"/>
    <w:rsid w:val="000C4767"/>
    <w:rsid w:val="000C56BB"/>
    <w:rsid w:val="00142DF8"/>
    <w:rsid w:val="00143889"/>
    <w:rsid w:val="00163E06"/>
    <w:rsid w:val="00166D82"/>
    <w:rsid w:val="00293109"/>
    <w:rsid w:val="002E4DF3"/>
    <w:rsid w:val="00350359"/>
    <w:rsid w:val="003A7CB8"/>
    <w:rsid w:val="00423563"/>
    <w:rsid w:val="00430BF4"/>
    <w:rsid w:val="004743EC"/>
    <w:rsid w:val="004D5C6C"/>
    <w:rsid w:val="00573343"/>
    <w:rsid w:val="005E1F3D"/>
    <w:rsid w:val="0060272C"/>
    <w:rsid w:val="00627A19"/>
    <w:rsid w:val="006C37F4"/>
    <w:rsid w:val="006D55AE"/>
    <w:rsid w:val="008326AD"/>
    <w:rsid w:val="00927BD1"/>
    <w:rsid w:val="009541C9"/>
    <w:rsid w:val="009A34EC"/>
    <w:rsid w:val="00A07645"/>
    <w:rsid w:val="00A1373B"/>
    <w:rsid w:val="00A16DBC"/>
    <w:rsid w:val="00A30DF6"/>
    <w:rsid w:val="00B001F0"/>
    <w:rsid w:val="00B03180"/>
    <w:rsid w:val="00B07540"/>
    <w:rsid w:val="00B54BB0"/>
    <w:rsid w:val="00B76BB8"/>
    <w:rsid w:val="00C8423B"/>
    <w:rsid w:val="00CF6A09"/>
    <w:rsid w:val="00E024DE"/>
    <w:rsid w:val="00E042DE"/>
    <w:rsid w:val="00E4617B"/>
    <w:rsid w:val="00E773B6"/>
    <w:rsid w:val="00F07EDA"/>
    <w:rsid w:val="00F67391"/>
    <w:rsid w:val="00FA4C85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42F3B"/>
  <w15:chartTrackingRefBased/>
  <w15:docId w15:val="{58525C74-BF64-D140-8235-3ED5019B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  <w:style w:type="character" w:styleId="Strong">
    <w:name w:val="Strong"/>
    <w:basedOn w:val="DefaultParagraphFont"/>
    <w:uiPriority w:val="22"/>
    <w:qFormat/>
    <w:rsid w:val="004D5C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5C6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73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github.com/BobbyJoeCool/csd460-bluetea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460%20Assignment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460 Assignment Group.dotx</Template>
  <TotalTime>14</TotalTime>
  <Pages>10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5</cp:revision>
  <dcterms:created xsi:type="dcterms:W3CDTF">2026-08-30T01:51:00Z</dcterms:created>
  <dcterms:modified xsi:type="dcterms:W3CDTF">2026-08-30T02:29:00Z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