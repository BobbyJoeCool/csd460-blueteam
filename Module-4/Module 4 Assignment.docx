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98F40D" w14:textId="3192D7C1" w:rsidR="002E4DF3" w:rsidRDefault="0060272C" w:rsidP="0060272C">
      <w:pPr>
        <w:pStyle w:val="Heading1"/>
        <w:jc w:val="center"/>
      </w:pPr>
      <w:r>
        <w:t xml:space="preserve">Module </w:t>
      </w:r>
      <w:r w:rsidR="00B001F0">
        <w:t>4</w:t>
      </w:r>
      <w:r>
        <w:t xml:space="preserve"> Assignment </w:t>
      </w:r>
    </w:p>
    <w:p w14:paraId="2E7BC52C" w14:textId="3EA88915" w:rsidR="0060272C" w:rsidRDefault="0060272C" w:rsidP="00E773B6">
      <w:pPr>
        <w:jc w:val="center"/>
      </w:pPr>
      <w:r>
        <w:fldChar w:fldCharType="begin"/>
      </w:r>
      <w:r>
        <w:instrText>HYPERLINK "https://github.com/BobbyJoeCool/csd460-blueteam"</w:instrText>
      </w:r>
      <w:r>
        <w:fldChar w:fldCharType="separate"/>
      </w:r>
      <w:r>
        <w:rPr>
          <w:rStyle w:val="Hyperlink"/>
        </w:rPr>
        <w:t>Blue Teams GitHub Repo</w:t>
      </w:r>
      <w:r>
        <w:fldChar w:fldCharType="end"/>
      </w:r>
    </w:p>
    <w:p w14:paraId="5D4803B9" w14:textId="77777777" w:rsidR="0060272C" w:rsidRDefault="0060272C" w:rsidP="0060272C">
      <w:pPr>
        <w:pStyle w:val="Heading2"/>
      </w:pPr>
      <w:r>
        <w:t>Assignment Breakdown by Person:</w:t>
      </w:r>
    </w:p>
    <w:p w14:paraId="5264D151" w14:textId="77777777" w:rsidR="00E773B6" w:rsidRDefault="00B001F0" w:rsidP="00E773B6">
      <w:pPr>
        <w:pStyle w:val="ListParagraph"/>
        <w:numPr>
          <w:ilvl w:val="0"/>
          <w:numId w:val="4"/>
        </w:numPr>
        <w:spacing w:after="0" w:line="276" w:lineRule="auto"/>
      </w:pPr>
      <w:r>
        <w:t>We had each person create the script and seed information for the tables they wrote.</w:t>
      </w:r>
    </w:p>
    <w:p w14:paraId="001138FA" w14:textId="05F73650" w:rsidR="00E773B6" w:rsidRDefault="00E773B6" w:rsidP="00E773B6">
      <w:pPr>
        <w:pStyle w:val="ListParagraph"/>
        <w:numPr>
          <w:ilvl w:val="0"/>
          <w:numId w:val="4"/>
        </w:numPr>
        <w:spacing w:after="0" w:line="276" w:lineRule="auto"/>
      </w:pPr>
      <w:r>
        <w:t xml:space="preserve">Some information in the database was generated by AI bots; Gemini and Claude were used by different teammates.  All SQL code is original work by the students.  </w:t>
      </w:r>
    </w:p>
    <w:p w14:paraId="5A53039E" w14:textId="77C6A6E1" w:rsidR="00E773B6" w:rsidRPr="00E773B6" w:rsidRDefault="00E773B6" w:rsidP="00E773B6">
      <w:pPr>
        <w:pStyle w:val="ListParagraph"/>
        <w:numPr>
          <w:ilvl w:val="0"/>
          <w:numId w:val="4"/>
        </w:numPr>
        <w:spacing w:after="0" w:line="276" w:lineRule="auto"/>
        <w:rPr>
          <w:rStyle w:val="Heading3Char"/>
          <w:rFonts w:eastAsiaTheme="minorHAnsi" w:cstheme="minorBidi"/>
          <w:color w:val="auto"/>
          <w:sz w:val="24"/>
          <w:szCs w:val="24"/>
        </w:rPr>
      </w:pPr>
      <w:r>
        <w:t xml:space="preserve">Some of the tables have very verbose information and many rows, as we wanted to be able to </w:t>
      </w:r>
      <w:proofErr w:type="gramStart"/>
      <w:r>
        <w:t>actually use</w:t>
      </w:r>
      <w:proofErr w:type="gramEnd"/>
      <w:r>
        <w:t xml:space="preserve"> the waitlist and display it, so we used the MySQL workbench to export the tables as Excel Spreadsheets and inserted them in this document below.</w:t>
      </w:r>
    </w:p>
    <w:p w14:paraId="2EC3A8C6" w14:textId="06DFFF55" w:rsidR="0060272C" w:rsidRDefault="0060272C" w:rsidP="00E773B6">
      <w:pPr>
        <w:spacing w:after="0" w:line="276" w:lineRule="auto"/>
      </w:pPr>
      <w:r w:rsidRPr="00832E48">
        <w:rPr>
          <w:rStyle w:val="Heading3Char"/>
        </w:rPr>
        <w:t>Sara:</w:t>
      </w:r>
    </w:p>
    <w:p w14:paraId="232E823B" w14:textId="4315A8F9" w:rsidR="0060272C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Kanban Board Creation – Update own Kanban events</w:t>
      </w:r>
    </w:p>
    <w:p w14:paraId="0F1AB21D" w14:textId="10B282A6" w:rsidR="000C56BB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Tables: </w:t>
      </w:r>
      <w:proofErr w:type="spellStart"/>
      <w:r>
        <w:t>SlipSize</w:t>
      </w:r>
      <w:proofErr w:type="spellEnd"/>
      <w:r>
        <w:t xml:space="preserve">, </w:t>
      </w:r>
      <w:proofErr w:type="spellStart"/>
      <w:r>
        <w:t>WaitList</w:t>
      </w:r>
      <w:proofErr w:type="spellEnd"/>
      <w:r>
        <w:t xml:space="preserve">, </w:t>
      </w:r>
      <w:proofErr w:type="spellStart"/>
      <w:r>
        <w:t>BoatOwnership</w:t>
      </w:r>
      <w:proofErr w:type="spellEnd"/>
    </w:p>
    <w:p w14:paraId="4A46E427" w14:textId="77777777" w:rsidR="0060272C" w:rsidRDefault="0060272C" w:rsidP="000C56BB">
      <w:pPr>
        <w:pStyle w:val="Heading2"/>
        <w:spacing w:after="0" w:line="276" w:lineRule="auto"/>
      </w:pPr>
      <w:r>
        <w:rPr>
          <w:rStyle w:val="Heading3Char"/>
        </w:rPr>
        <w:t>Miguel</w:t>
      </w:r>
      <w:r w:rsidRPr="00832E48">
        <w:rPr>
          <w:rStyle w:val="Heading3Char"/>
        </w:rPr>
        <w:t>:</w:t>
      </w:r>
    </w:p>
    <w:p w14:paraId="1CAB9A64" w14:textId="5EF877A2" w:rsidR="0060272C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Update Own Kanban Events</w:t>
      </w:r>
    </w:p>
    <w:p w14:paraId="265A9BA8" w14:textId="75570ADA" w:rsidR="000C56BB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Tables: Customer, Boat</w:t>
      </w:r>
    </w:p>
    <w:p w14:paraId="7E4EA938" w14:textId="77777777" w:rsidR="0060272C" w:rsidRDefault="0060272C" w:rsidP="000C56BB">
      <w:pPr>
        <w:pStyle w:val="Heading2"/>
        <w:spacing w:after="0" w:line="276" w:lineRule="auto"/>
      </w:pPr>
      <w:r>
        <w:rPr>
          <w:rStyle w:val="Heading3Char"/>
        </w:rPr>
        <w:t>Carolina</w:t>
      </w:r>
      <w:r w:rsidRPr="00832E48">
        <w:rPr>
          <w:rStyle w:val="Heading3Char"/>
        </w:rPr>
        <w:t>:</w:t>
      </w:r>
    </w:p>
    <w:p w14:paraId="2ABEC0B5" w14:textId="01210431" w:rsidR="0060272C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Update Own Kanban Events</w:t>
      </w:r>
    </w:p>
    <w:p w14:paraId="4F0AB6D3" w14:textId="423C0B00" w:rsidR="000C56BB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Tables: Reservation, </w:t>
      </w:r>
      <w:proofErr w:type="spellStart"/>
      <w:r>
        <w:t>TerminationNotice</w:t>
      </w:r>
      <w:proofErr w:type="spellEnd"/>
    </w:p>
    <w:p w14:paraId="5F323A38" w14:textId="57503AA5" w:rsidR="000C56BB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Took on </w:t>
      </w:r>
      <w:proofErr w:type="gramStart"/>
      <w:r>
        <w:t>being in charge of</w:t>
      </w:r>
      <w:proofErr w:type="gramEnd"/>
      <w:r>
        <w:t xml:space="preserve"> keeping track of Business Rules in a single space.</w:t>
      </w:r>
    </w:p>
    <w:p w14:paraId="72F3A0DD" w14:textId="77777777" w:rsidR="0060272C" w:rsidRDefault="0060272C" w:rsidP="000C56BB">
      <w:pPr>
        <w:pStyle w:val="Heading2"/>
        <w:spacing w:after="0" w:line="276" w:lineRule="auto"/>
      </w:pPr>
      <w:r>
        <w:rPr>
          <w:rStyle w:val="Heading3Char"/>
        </w:rPr>
        <w:t>Robert</w:t>
      </w:r>
      <w:r w:rsidRPr="00832E48">
        <w:rPr>
          <w:rStyle w:val="Heading3Char"/>
        </w:rPr>
        <w:t>:</w:t>
      </w:r>
    </w:p>
    <w:p w14:paraId="076F3892" w14:textId="027B9EDC" w:rsidR="0060272C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Update Own Kanban Events</w:t>
      </w:r>
    </w:p>
    <w:p w14:paraId="5AE146B1" w14:textId="5A406D48" w:rsidR="000C56BB" w:rsidRDefault="000C56BB" w:rsidP="000C56BB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Tables: </w:t>
      </w:r>
      <w:proofErr w:type="spellStart"/>
      <w:r>
        <w:t>DatabaseVersion</w:t>
      </w:r>
      <w:proofErr w:type="spellEnd"/>
      <w:r>
        <w:t>, Dock, Employee, Slip, Contact</w:t>
      </w:r>
    </w:p>
    <w:p w14:paraId="7625BAFD" w14:textId="13536DBF" w:rsidR="00B001F0" w:rsidRDefault="00B001F0" w:rsidP="000C56BB">
      <w:pPr>
        <w:pStyle w:val="ListParagraph"/>
        <w:numPr>
          <w:ilvl w:val="0"/>
          <w:numId w:val="1"/>
        </w:numPr>
        <w:spacing w:after="0" w:line="276" w:lineRule="auto"/>
      </w:pPr>
      <w:r>
        <w:t>Creation of Table, compiling SQL scripts into a single document, polish.</w:t>
      </w:r>
    </w:p>
    <w:p w14:paraId="7C09060E" w14:textId="77777777" w:rsidR="00E773B6" w:rsidRPr="00293109" w:rsidRDefault="0060272C" w:rsidP="004D5C6C">
      <w:r>
        <w:br w:type="page"/>
      </w:r>
    </w:p>
    <w:p w14:paraId="2EE816DD" w14:textId="7A2ADE7A" w:rsidR="00143889" w:rsidRDefault="00143889" w:rsidP="004D5C6C">
      <w:r>
        <w:lastRenderedPageBreak/>
        <w:t>All PNGs attached in the zip file turned in with this document, along with the SQL creation/seeding script.</w:t>
      </w:r>
    </w:p>
    <w:p w14:paraId="3DD7E27F" w14:textId="21A76179" w:rsidR="00143889" w:rsidRDefault="00143889" w:rsidP="004D5C6C">
      <w:r>
        <w:t>If you get a chance, read the contact requests.  I tried to make them fun.  ;-D</w:t>
      </w:r>
    </w:p>
    <w:p w14:paraId="60406702" w14:textId="77777777" w:rsidR="00143889" w:rsidRDefault="00143889" w:rsidP="004D5C6C"/>
    <w:p w14:paraId="16B12070" w14:textId="18C1DCCD" w:rsidR="00E773B6" w:rsidRDefault="00143889" w:rsidP="004D5C6C">
      <w:r>
        <w:rPr>
          <w:noProof/>
        </w:rPr>
        <w:drawing>
          <wp:inline distT="0" distB="0" distL="0" distR="0" wp14:anchorId="0D1EC77B" wp14:editId="216E8B1E">
            <wp:extent cx="11887200" cy="861695"/>
            <wp:effectExtent l="0" t="0" r="0" b="1905"/>
            <wp:docPr id="1996339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9689" name="Picture 19963396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DE53" w14:textId="6A922A7D" w:rsidR="00143889" w:rsidRDefault="00143889" w:rsidP="004D5C6C">
      <w:r>
        <w:rPr>
          <w:noProof/>
        </w:rPr>
        <w:drawing>
          <wp:inline distT="0" distB="0" distL="0" distR="0" wp14:anchorId="0474EC3C" wp14:editId="14975FB7">
            <wp:extent cx="6121400" cy="1333500"/>
            <wp:effectExtent l="0" t="0" r="0" b="0"/>
            <wp:docPr id="1415814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14612" name="Picture 14158146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A379" w14:textId="387F8ED2" w:rsidR="00143889" w:rsidRDefault="00143889" w:rsidP="004D5C6C">
      <w:r>
        <w:rPr>
          <w:noProof/>
        </w:rPr>
        <w:drawing>
          <wp:inline distT="0" distB="0" distL="0" distR="0" wp14:anchorId="1096D10E" wp14:editId="1609FAFE">
            <wp:extent cx="11887200" cy="2132330"/>
            <wp:effectExtent l="0" t="0" r="0" b="1270"/>
            <wp:docPr id="741589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89664" name="Picture 7415896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33C4" w14:textId="11D85491" w:rsidR="00143889" w:rsidRDefault="00143889" w:rsidP="004D5C6C">
      <w:r>
        <w:rPr>
          <w:noProof/>
        </w:rPr>
        <w:lastRenderedPageBreak/>
        <w:drawing>
          <wp:inline distT="0" distB="0" distL="0" distR="0" wp14:anchorId="3330F453" wp14:editId="5D1A843E">
            <wp:extent cx="8564245" cy="6858000"/>
            <wp:effectExtent l="0" t="0" r="0" b="0"/>
            <wp:docPr id="475393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93708" name="Picture 475393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424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5B65" w14:textId="6CF450EF" w:rsidR="00143889" w:rsidRDefault="00143889" w:rsidP="004D5C6C">
      <w:r>
        <w:rPr>
          <w:noProof/>
        </w:rPr>
        <w:lastRenderedPageBreak/>
        <w:drawing>
          <wp:inline distT="0" distB="0" distL="0" distR="0" wp14:anchorId="73D1BFD5" wp14:editId="28CD2EC9">
            <wp:extent cx="4565015" cy="6858000"/>
            <wp:effectExtent l="0" t="0" r="0" b="0"/>
            <wp:docPr id="438368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68619" name="Picture 4383686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01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F523" w14:textId="7D95834E" w:rsidR="00143889" w:rsidRDefault="00143889" w:rsidP="004D5C6C">
      <w:r>
        <w:rPr>
          <w:noProof/>
        </w:rPr>
        <w:lastRenderedPageBreak/>
        <w:drawing>
          <wp:inline distT="0" distB="0" distL="0" distR="0" wp14:anchorId="6BDB4224" wp14:editId="76FBB20A">
            <wp:extent cx="1638300" cy="1346200"/>
            <wp:effectExtent l="0" t="0" r="0" b="0"/>
            <wp:docPr id="1919591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91951" name="Picture 19195919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63E4" w14:textId="3964FBBF" w:rsidR="00143889" w:rsidRDefault="00143889" w:rsidP="004D5C6C">
      <w:r>
        <w:rPr>
          <w:noProof/>
        </w:rPr>
        <w:drawing>
          <wp:inline distT="0" distB="0" distL="0" distR="0" wp14:anchorId="721A98B6" wp14:editId="154BD520">
            <wp:extent cx="6172200" cy="1574800"/>
            <wp:effectExtent l="0" t="0" r="0" b="0"/>
            <wp:docPr id="19622858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85817" name="Picture 19622858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4C10" w14:textId="2B1B28F7" w:rsidR="00143889" w:rsidRDefault="00143889" w:rsidP="004D5C6C">
      <w:r>
        <w:rPr>
          <w:noProof/>
        </w:rPr>
        <w:lastRenderedPageBreak/>
        <w:drawing>
          <wp:inline distT="0" distB="0" distL="0" distR="0" wp14:anchorId="4BFF492C" wp14:editId="48D5201E">
            <wp:extent cx="2448560" cy="6858000"/>
            <wp:effectExtent l="0" t="0" r="2540" b="0"/>
            <wp:docPr id="6730131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13129" name="Picture 6730131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82DA" w14:textId="3AC8BA9D" w:rsidR="00143889" w:rsidRDefault="00143889" w:rsidP="004D5C6C">
      <w:r>
        <w:rPr>
          <w:noProof/>
        </w:rPr>
        <w:lastRenderedPageBreak/>
        <w:drawing>
          <wp:inline distT="0" distB="0" distL="0" distR="0" wp14:anchorId="41ABF0B4" wp14:editId="783551F2">
            <wp:extent cx="2599690" cy="6858000"/>
            <wp:effectExtent l="0" t="0" r="3810" b="0"/>
            <wp:docPr id="656905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05930" name="Picture 6569059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6587" w14:textId="339C7FF7" w:rsidR="00143889" w:rsidRDefault="00143889" w:rsidP="004D5C6C">
      <w:r>
        <w:rPr>
          <w:noProof/>
        </w:rPr>
        <w:lastRenderedPageBreak/>
        <w:drawing>
          <wp:inline distT="0" distB="0" distL="0" distR="0" wp14:anchorId="15E5E5AC" wp14:editId="4B077E80">
            <wp:extent cx="11887200" cy="1572895"/>
            <wp:effectExtent l="0" t="0" r="0" b="1905"/>
            <wp:docPr id="1683716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16779" name="Picture 16837167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A8F2" w14:textId="3137E59F" w:rsidR="00143889" w:rsidRDefault="00143889" w:rsidP="004D5C6C">
      <w:r>
        <w:rPr>
          <w:noProof/>
        </w:rPr>
        <w:lastRenderedPageBreak/>
        <w:drawing>
          <wp:inline distT="0" distB="0" distL="0" distR="0" wp14:anchorId="4870DDB4" wp14:editId="77A4222C">
            <wp:extent cx="3583940" cy="6858000"/>
            <wp:effectExtent l="0" t="0" r="0" b="0"/>
            <wp:docPr id="18711945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94551" name="Picture 18711945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94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E2B2" w14:textId="7AC19DE1" w:rsidR="00143889" w:rsidRDefault="00143889" w:rsidP="004D5C6C">
      <w:r>
        <w:rPr>
          <w:noProof/>
        </w:rPr>
        <w:lastRenderedPageBreak/>
        <w:drawing>
          <wp:inline distT="0" distB="0" distL="0" distR="0" wp14:anchorId="5BFF4D3F" wp14:editId="6E7286BF">
            <wp:extent cx="5524500" cy="1270000"/>
            <wp:effectExtent l="0" t="0" r="0" b="0"/>
            <wp:docPr id="11615456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45653" name="Picture 11615456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550F" w14:textId="77777777" w:rsidR="00143889" w:rsidRPr="00293109" w:rsidRDefault="00143889" w:rsidP="004D5C6C"/>
    <w:sectPr w:rsidR="00143889" w:rsidRPr="00293109" w:rsidSect="00143889">
      <w:headerReference w:type="even" r:id="rId19"/>
      <w:headerReference w:type="default" r:id="rId20"/>
      <w:headerReference w:type="first" r:id="rId21"/>
      <w:pgSz w:w="20160" w:h="12240" w:orient="landscape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0C17C3" w14:textId="77777777" w:rsidR="00627A19" w:rsidRDefault="00627A19" w:rsidP="00000A66">
      <w:pPr>
        <w:spacing w:after="0" w:line="240" w:lineRule="auto"/>
      </w:pPr>
      <w:r>
        <w:separator/>
      </w:r>
    </w:p>
  </w:endnote>
  <w:endnote w:type="continuationSeparator" w:id="0">
    <w:p w14:paraId="74435376" w14:textId="77777777" w:rsidR="00627A19" w:rsidRDefault="00627A19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7F5EE9" w14:textId="77777777" w:rsidR="00627A19" w:rsidRDefault="00627A19" w:rsidP="00000A66">
      <w:pPr>
        <w:spacing w:after="0" w:line="240" w:lineRule="auto"/>
      </w:pPr>
      <w:r>
        <w:separator/>
      </w:r>
    </w:p>
  </w:footnote>
  <w:footnote w:type="continuationSeparator" w:id="0">
    <w:p w14:paraId="052BCF60" w14:textId="77777777" w:rsidR="00627A19" w:rsidRDefault="00627A19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53566411"/>
      <w:docPartObj>
        <w:docPartGallery w:val="Page Numbers (Top of Page)"/>
        <w:docPartUnique/>
      </w:docPartObj>
    </w:sdtPr>
    <w:sdtContent>
      <w:p w14:paraId="214DAB12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BA89487" w14:textId="77777777" w:rsidR="005E1F3D" w:rsidRDefault="005E1F3D" w:rsidP="005E1F3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2725972"/>
      <w:docPartObj>
        <w:docPartGallery w:val="Page Numbers (Top of Page)"/>
        <w:docPartUnique/>
      </w:docPartObj>
    </w:sdtPr>
    <w:sdtContent>
      <w:p w14:paraId="14449062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563CEA7" w14:textId="77777777" w:rsidR="005E1F3D" w:rsidRDefault="00000A66" w:rsidP="005E1F3D">
    <w:pPr>
      <w:pStyle w:val="Header"/>
      <w:ind w:firstLine="360"/>
    </w:pPr>
    <w:r>
      <w:t>Breutzmann</w:t>
    </w:r>
  </w:p>
  <w:p w14:paraId="00FBA85A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36A59C" w14:textId="77777777" w:rsidR="0060272C" w:rsidRDefault="0060272C" w:rsidP="0060272C">
    <w:pPr>
      <w:pStyle w:val="Header"/>
    </w:pPr>
    <w:r>
      <w:t>Blue Team: Breutzmann, R.; Fernandez, M.; Rodriguez, C.; White, S.</w:t>
    </w:r>
  </w:p>
  <w:p w14:paraId="177C3148" w14:textId="77777777" w:rsidR="00430BF4" w:rsidRDefault="003A7CB8" w:rsidP="003A7CB8">
    <w:pPr>
      <w:pStyle w:val="Header"/>
    </w:pPr>
    <w:r>
      <w:t xml:space="preserve">CSD </w:t>
    </w:r>
    <w:r w:rsidR="00430BF4">
      <w:t>460</w:t>
    </w:r>
    <w:r w:rsidR="009A34EC">
      <w:t xml:space="preserve"> – </w:t>
    </w:r>
    <w:r w:rsidR="00430BF4">
      <w:t>Capstone in Software Development</w:t>
    </w:r>
  </w:p>
  <w:p w14:paraId="127B684F" w14:textId="6B7AB64B" w:rsidR="003A7CB8" w:rsidRDefault="003A7CB8">
    <w:pPr>
      <w:pStyle w:val="Header"/>
    </w:pPr>
    <w:r>
      <w:t xml:space="preserve">Due Date: </w:t>
    </w:r>
    <w:r w:rsidR="00F67391">
      <w:t>August 26</w:t>
    </w:r>
    <w:r w:rsidR="00F67391" w:rsidRPr="00F67391">
      <w:rPr>
        <w:vertAlign w:val="superscript"/>
      </w:rPr>
      <w:t>th</w:t>
    </w:r>
    <w:r w:rsidR="00F67391"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483AA2"/>
    <w:multiLevelType w:val="hybridMultilevel"/>
    <w:tmpl w:val="2728A9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1E528E5"/>
    <w:multiLevelType w:val="hybridMultilevel"/>
    <w:tmpl w:val="0750F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3228F"/>
    <w:multiLevelType w:val="multilevel"/>
    <w:tmpl w:val="E8C4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140EA"/>
    <w:multiLevelType w:val="hybridMultilevel"/>
    <w:tmpl w:val="081440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6105123">
    <w:abstractNumId w:val="1"/>
  </w:num>
  <w:num w:numId="2" w16cid:durableId="199172578">
    <w:abstractNumId w:val="2"/>
  </w:num>
  <w:num w:numId="3" w16cid:durableId="284238471">
    <w:abstractNumId w:val="3"/>
  </w:num>
  <w:num w:numId="4" w16cid:durableId="16700158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AE"/>
    <w:rsid w:val="00000A66"/>
    <w:rsid w:val="000C4767"/>
    <w:rsid w:val="000C56BB"/>
    <w:rsid w:val="00142DF8"/>
    <w:rsid w:val="00143889"/>
    <w:rsid w:val="00163E06"/>
    <w:rsid w:val="00293109"/>
    <w:rsid w:val="002E4DF3"/>
    <w:rsid w:val="00350359"/>
    <w:rsid w:val="003A7CB8"/>
    <w:rsid w:val="00423563"/>
    <w:rsid w:val="00430BF4"/>
    <w:rsid w:val="004743EC"/>
    <w:rsid w:val="004D5C6C"/>
    <w:rsid w:val="00573343"/>
    <w:rsid w:val="005E1F3D"/>
    <w:rsid w:val="0060272C"/>
    <w:rsid w:val="00627A19"/>
    <w:rsid w:val="006C37F4"/>
    <w:rsid w:val="006D55AE"/>
    <w:rsid w:val="008326AD"/>
    <w:rsid w:val="00927BD1"/>
    <w:rsid w:val="009541C9"/>
    <w:rsid w:val="009A34EC"/>
    <w:rsid w:val="00A07645"/>
    <w:rsid w:val="00A1373B"/>
    <w:rsid w:val="00A16DBC"/>
    <w:rsid w:val="00A30DF6"/>
    <w:rsid w:val="00B001F0"/>
    <w:rsid w:val="00B03180"/>
    <w:rsid w:val="00B07540"/>
    <w:rsid w:val="00B54BB0"/>
    <w:rsid w:val="00B76BB8"/>
    <w:rsid w:val="00C8423B"/>
    <w:rsid w:val="00CF6A09"/>
    <w:rsid w:val="00E024DE"/>
    <w:rsid w:val="00E042DE"/>
    <w:rsid w:val="00E4617B"/>
    <w:rsid w:val="00E773B6"/>
    <w:rsid w:val="00F67391"/>
    <w:rsid w:val="00FA4C85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42F3B"/>
  <w15:chartTrackingRefBased/>
  <w15:docId w15:val="{58525C74-BF64-D140-8235-3ED5019B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3A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B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E1F3D"/>
  </w:style>
  <w:style w:type="character" w:styleId="Strong">
    <w:name w:val="Strong"/>
    <w:basedOn w:val="DefaultParagraphFont"/>
    <w:uiPriority w:val="22"/>
    <w:qFormat/>
    <w:rsid w:val="004D5C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5C6C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773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460%20Assignment%20Grou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460 Assignment Group.dotx</Template>
  <TotalTime>14</TotalTime>
  <Pages>10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4</cp:revision>
  <dcterms:created xsi:type="dcterms:W3CDTF">2026-08-30T01:51:00Z</dcterms:created>
  <dcterms:modified xsi:type="dcterms:W3CDTF">2026-08-30T02:22:00Z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88c8de9411c984c73185e748cf1e355c8c9a5b8b68542d0b0ef21983b9312ea3</vt:lpwstr>
  </property>
</Properties>
</file>